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2A4E54" w:rsidRDefault="002A4E54"/>
    <w:sdt>
      <w:sdtPr>
        <w:id w:val="1967379765"/>
        <w:docPartObj>
          <w:docPartGallery w:val="Cover Pages"/>
          <w:docPartUnique/>
        </w:docPartObj>
      </w:sdtPr>
      <w:sdtEndPr>
        <w:rPr>
          <w:rFonts w:cstheme="minorHAnsi"/>
          <w:color w:val="000000" w:themeColor="text1"/>
          <w:sz w:val="22"/>
          <w:lang w:val="fr-FR"/>
        </w:rPr>
      </w:sdtEndPr>
      <w:sdtContent>
        <w:p w:rsidR="006B423C" w:rsidRDefault="006B423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E257C70" wp14:editId="64828412">
                    <wp:simplePos x="0" y="0"/>
                    <wp:positionH relativeFrom="page">
                      <wp:posOffset>-73998</wp:posOffset>
                    </wp:positionH>
                    <wp:positionV relativeFrom="page">
                      <wp:posOffset>10571</wp:posOffset>
                    </wp:positionV>
                    <wp:extent cx="7642457" cy="1424999"/>
                    <wp:effectExtent l="0" t="0" r="0" b="3810"/>
                    <wp:wrapNone/>
                    <wp:docPr id="149" name="群組 5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642457" cy="1424999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矩形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矩形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2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BAE0666" id="群組 50" o:spid="_x0000_s1026" style="position:absolute;margin-left:-5.85pt;margin-top:.85pt;width:601.75pt;height:112.2pt;z-index:251662336;mso-position-horizontal-relative:page;mso-position-vertical-relative:page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">
                    <v:shape id="矩形 51" o:spid="_x0000_s1027" style="position:absolute;width:73152;height:11303;visibility:visible;mso-wrap-style:square;v-text-anchor:middle" coordsize="7312660,11296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ze/sYA&#10;AADcAAAADwAAAGRycy9kb3ducmV2LnhtbESPQWvDMAyF74P9B6PBbquzQkfJ6pYxKA07rKztobuJ&#10;WI3TxXawtTT999VhsJvEe3rv02I1+k4NlHIbg4HnSQGKQh1tGxoDh/36aQ4qMwaLXQxk4EoZVsv7&#10;uwWWNl7CFw07bpSEhFyiAcfcl1rn2pHHPIk9BdFOMXlkWVOjbcKLhPtOT4viRXtsgzQ47OndUf2z&#10;+/UGth/DvOLrlNKnO27WqZqdefNtzOPD+PYKimnkf/PfdWUFfyb48oxMoJ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Hze/sYAAADcAAAADwAAAAAAAAAAAAAAAACYAgAAZHJz&#10;L2Rvd25yZXYueG1sUEsFBgAAAAAEAAQA9QAAAIsDAAAAAA==&#10;" path="m,l7312660,r,1129665l3619500,733425,,1091565,,xe" fillcolor="#008aab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矩形 151" o:spid="_x0000_s1028" style="position:absolute;width:73152;height:121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FUPMMA&#10;AADcAAAADwAAAGRycy9kb3ducmV2LnhtbERPTWvCQBC9C/6HZQrezEbFENKsUkXBk7a2UHobsmMS&#10;mp2N2TXGf98tFHqbx/ucfD2YRvTUudqyglkUgyAurK65VPDxvp+mIJxH1thYJgUPcrBejUc5Ztre&#10;+Y36sy9FCGGXoYLK+zaT0hUVGXSRbYkDd7GdQR9gV0rd4T2Em0bO4ziRBmsODRW2tK2o+D7fjILj&#10;bisvyWNvrov067TZNf3nqzkpNXkaXp5BeBr8v/jPfdBh/nIGv8+EC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FUPMMAAADcAAAADwAAAAAAAAAAAAAAAACYAgAAZHJzL2Rv&#10;d25yZXYueG1sUEsFBgAAAAAEAAQA9QAAAIgDAAAAAA==&#10;" stroked="f" strokeweight="1pt">
                      <v:fill r:id="rId13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:rsidR="006B423C" w:rsidRDefault="00ED19C2">
          <w:pPr>
            <w:spacing w:before="0" w:after="0"/>
            <w:rPr>
              <w:rFonts w:cstheme="minorHAnsi"/>
              <w:color w:val="000000" w:themeColor="text1"/>
              <w:sz w:val="22"/>
              <w:lang w:val="fr-FR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DBE6159" wp14:editId="7001236E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6991399</wp:posOffset>
                    </wp:positionV>
                    <wp:extent cx="7315200" cy="2110399"/>
                    <wp:effectExtent l="0" t="0" r="0" b="4445"/>
                    <wp:wrapSquare wrapText="bothSides"/>
                    <wp:docPr id="283972943" name="文字方塊 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211039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Style w:val="ab"/>
                                  <w:tblW w:w="0" w:type="auto"/>
                                  <w:tblInd w:w="-1565" w:type="dxa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2411"/>
                                  <w:gridCol w:w="5812"/>
                                </w:tblGrid>
                                <w:tr w:rsidR="00857AEF" w:rsidRPr="00041F5A" w:rsidTr="00EE4F8B">
                                  <w:tc>
                                    <w:tcPr>
                                      <w:tcW w:w="2411" w:type="dxa"/>
                                    </w:tcPr>
                                    <w:p w:rsidR="00857AEF" w:rsidRPr="00C87BA2" w:rsidRDefault="00857AEF" w:rsidP="00552CBC">
                                      <w:pPr>
                                        <w:rPr>
                                          <w:rFonts w:cstheme="minorHAnsi"/>
                                          <w:color w:val="000000" w:themeColor="text1"/>
                                          <w:sz w:val="22"/>
                                        </w:rPr>
                                      </w:pPr>
                                      <w:r>
                                        <w:rPr>
                                          <w:rFonts w:cstheme="minorHAnsi"/>
                                          <w:color w:val="000000" w:themeColor="text1"/>
                                          <w:sz w:val="22"/>
                                        </w:rPr>
                                        <w:t>Model</w:t>
                                      </w:r>
                                      <w:r w:rsidRPr="00C87BA2">
                                        <w:rPr>
                                          <w:rFonts w:cstheme="minorHAnsi"/>
                                          <w:color w:val="000000" w:themeColor="text1"/>
                                          <w:sz w:val="22"/>
                                        </w:rPr>
                                        <w:t xml:space="preserve"> Name</w:t>
                                      </w:r>
                                    </w:p>
                                  </w:tc>
                                  <w:tc>
                                    <w:tcPr>
                                      <w:tcW w:w="5812" w:type="dxa"/>
                                    </w:tcPr>
                                    <w:p w:rsidR="00857AEF" w:rsidRPr="00BD216D" w:rsidRDefault="00857AEF" w:rsidP="00552CBC">
                                      <w:pPr>
                                        <w:rPr>
                                          <w:rStyle w:val="af5"/>
                                        </w:rPr>
                                      </w:pPr>
                                      <w:r w:rsidRPr="00BD216D">
                                        <w:rPr>
                                          <w:rStyle w:val="af5"/>
                                        </w:rPr>
                                        <w:t>SKU Name 1</w:t>
                                      </w:r>
                                    </w:p>
                                    <w:p w:rsidR="00857AEF" w:rsidRPr="00FD758F" w:rsidRDefault="00857AEF" w:rsidP="00552CBC">
                                      <w:pPr>
                                        <w:rPr>
                                          <w:rFonts w:cstheme="minorHAnsi"/>
                                          <w:color w:val="000000" w:themeColor="text1"/>
                                          <w:sz w:val="22"/>
                                          <w:lang w:val="fr-FR"/>
                                        </w:rPr>
                                      </w:pPr>
                                      <w:r w:rsidRPr="00BD216D">
                                        <w:rPr>
                                          <w:rStyle w:val="af5"/>
                                        </w:rPr>
                                        <w:t>SKU Name 2</w:t>
                                      </w:r>
                                    </w:p>
                                  </w:tc>
                                </w:tr>
                                <w:tr w:rsidR="00857AEF" w:rsidRPr="00C87BA2" w:rsidTr="00EE4F8B">
                                  <w:tc>
                                    <w:tcPr>
                                      <w:tcW w:w="2411" w:type="dxa"/>
                                    </w:tcPr>
                                    <w:p w:rsidR="00857AEF" w:rsidRPr="00C87BA2" w:rsidRDefault="00857AEF" w:rsidP="00552CBC">
                                      <w:pPr>
                                        <w:rPr>
                                          <w:rFonts w:cstheme="minorHAnsi"/>
                                          <w:color w:val="000000" w:themeColor="text1"/>
                                          <w:sz w:val="22"/>
                                        </w:rPr>
                                      </w:pPr>
                                      <w:r>
                                        <w:rPr>
                                          <w:rFonts w:cstheme="minorHAnsi" w:hint="eastAsia"/>
                                          <w:color w:val="000000" w:themeColor="text1"/>
                                          <w:sz w:val="22"/>
                                        </w:rPr>
                                        <w:t xml:space="preserve">Sample Requirement </w:t>
                                      </w:r>
                                    </w:p>
                                  </w:tc>
                                  <w:tc>
                                    <w:tcPr>
                                      <w:tcW w:w="5812" w:type="dxa"/>
                                    </w:tcPr>
                                    <w:p w:rsidR="00857AEF" w:rsidRDefault="00857AEF" w:rsidP="00552CBC">
                                      <w:pPr>
                                        <w:rPr>
                                          <w:rFonts w:cstheme="minorHAnsi"/>
                                          <w:color w:val="000000" w:themeColor="text1"/>
                                          <w:sz w:val="22"/>
                                        </w:rPr>
                                      </w:pPr>
                                      <w:r>
                                        <w:rPr>
                                          <w:rFonts w:cstheme="minorHAnsi" w:hint="eastAsia"/>
                                          <w:color w:val="000000" w:themeColor="text1"/>
                                          <w:sz w:val="22"/>
                                        </w:rPr>
                                        <w:t xml:space="preserve">EVT: </w:t>
                                      </w:r>
                                      <w:r>
                                        <w:rPr>
                                          <w:rFonts w:cstheme="minorHAnsi"/>
                                          <w:color w:val="000000" w:themeColor="text1"/>
                                          <w:sz w:val="22"/>
                                        </w:rPr>
                                        <w:t>2 per SKU (</w:t>
                                      </w:r>
                                      <w:r>
                                        <w:rPr>
                                          <w:rFonts w:cstheme="minorHAnsi" w:hint="eastAsia"/>
                                          <w:sz w:val="22"/>
                                        </w:rPr>
                                        <w:t xml:space="preserve">For PD </w:t>
                                      </w:r>
                                      <w:r>
                                        <w:rPr>
                                          <w:rFonts w:cstheme="minorHAnsi"/>
                                          <w:sz w:val="22"/>
                                        </w:rPr>
                                        <w:t>use)</w:t>
                                      </w:r>
                                    </w:p>
                                    <w:p w:rsidR="00857AEF" w:rsidRPr="00822837" w:rsidRDefault="00857AEF" w:rsidP="00552CBC">
                                      <w:pPr>
                                        <w:rPr>
                                          <w:rFonts w:cstheme="minorHAnsi"/>
                                          <w:color w:val="000000" w:themeColor="text1"/>
                                          <w:sz w:val="22"/>
                                        </w:rPr>
                                      </w:pPr>
                                      <w:r>
                                        <w:rPr>
                                          <w:rFonts w:cstheme="minorHAnsi"/>
                                          <w:color w:val="000000" w:themeColor="text1"/>
                                          <w:sz w:val="22"/>
                                        </w:rPr>
                                        <w:t>DVT: 5 per SKU (</w:t>
                                      </w:r>
                                      <w:r>
                                        <w:rPr>
                                          <w:rFonts w:cstheme="minorHAnsi" w:hint="eastAsia"/>
                                          <w:sz w:val="22"/>
                                        </w:rPr>
                                        <w:t xml:space="preserve">For PD </w:t>
                                      </w:r>
                                      <w:r>
                                        <w:rPr>
                                          <w:rFonts w:cstheme="minorHAnsi"/>
                                          <w:sz w:val="22"/>
                                        </w:rPr>
                                        <w:t>use)</w:t>
                                      </w:r>
                                    </w:p>
                                  </w:tc>
                                </w:tr>
                                <w:tr w:rsidR="00857AEF" w:rsidRPr="00C87BA2" w:rsidTr="00EE4F8B">
                                  <w:tc>
                                    <w:tcPr>
                                      <w:tcW w:w="2411" w:type="dxa"/>
                                    </w:tcPr>
                                    <w:p w:rsidR="00857AEF" w:rsidRPr="00C87BA2" w:rsidRDefault="00857AEF" w:rsidP="00552CBC">
                                      <w:pPr>
                                        <w:rPr>
                                          <w:rFonts w:cstheme="minorHAnsi"/>
                                          <w:color w:val="000000" w:themeColor="text1"/>
                                          <w:sz w:val="22"/>
                                        </w:rPr>
                                      </w:pPr>
                                      <w:r w:rsidRPr="00C87BA2">
                                        <w:rPr>
                                          <w:rFonts w:cstheme="minorHAnsi"/>
                                          <w:color w:val="000000" w:themeColor="text1"/>
                                          <w:sz w:val="22"/>
                                        </w:rPr>
                                        <w:t>Target BOM cost</w:t>
                                      </w:r>
                                    </w:p>
                                  </w:tc>
                                  <w:tc>
                                    <w:tcPr>
                                      <w:tcW w:w="5812" w:type="dxa"/>
                                    </w:tcPr>
                                    <w:p w:rsidR="00857AEF" w:rsidRPr="00C87BA2" w:rsidRDefault="00857AEF" w:rsidP="00552CBC">
                                      <w:pPr>
                                        <w:autoSpaceDE w:val="0"/>
                                        <w:autoSpaceDN w:val="0"/>
                                        <w:adjustRightInd w:val="0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000000" w:themeColor="text1"/>
                                          <w:szCs w:val="20"/>
                                        </w:rPr>
                                        <w:t>U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Cs w:val="20"/>
                                        </w:rPr>
                                        <w:t>SD xxx</w:t>
                                      </w:r>
                                    </w:p>
                                  </w:tc>
                                </w:tr>
                                <w:tr w:rsidR="00857AEF" w:rsidRPr="00C87BA2" w:rsidTr="00EE4F8B">
                                  <w:tc>
                                    <w:tcPr>
                                      <w:tcW w:w="2411" w:type="dxa"/>
                                    </w:tcPr>
                                    <w:p w:rsidR="00857AEF" w:rsidRPr="00C87BA2" w:rsidRDefault="00857AEF" w:rsidP="00552CBC">
                                      <w:pPr>
                                        <w:rPr>
                                          <w:rFonts w:cstheme="minorHAnsi"/>
                                          <w:color w:val="000000" w:themeColor="text1"/>
                                          <w:sz w:val="22"/>
                                        </w:rPr>
                                      </w:pPr>
                                      <w:r>
                                        <w:rPr>
                                          <w:rFonts w:cstheme="minorHAnsi" w:hint="eastAsia"/>
                                          <w:color w:val="000000" w:themeColor="text1"/>
                                          <w:sz w:val="22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rFonts w:cstheme="minorHAnsi"/>
                                          <w:color w:val="000000" w:themeColor="text1"/>
                                          <w:sz w:val="22"/>
                                        </w:rPr>
                                        <w:t>arget Release Date</w:t>
                                      </w:r>
                                    </w:p>
                                  </w:tc>
                                  <w:tc>
                                    <w:tcPr>
                                      <w:tcW w:w="5812" w:type="dxa"/>
                                    </w:tcPr>
                                    <w:p w:rsidR="00857AEF" w:rsidRPr="00C87BA2" w:rsidRDefault="00857AEF" w:rsidP="00552CBC">
                                      <w:pPr>
                                        <w:autoSpaceDE w:val="0"/>
                                        <w:autoSpaceDN w:val="0"/>
                                        <w:adjustRightInd w:val="0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000000" w:themeColor="text1"/>
                                          <w:szCs w:val="20"/>
                                        </w:rPr>
                                        <w:t>Y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Cs w:val="20"/>
                                        </w:rPr>
                                        <w:t>YYY/MM/DD</w:t>
                                      </w:r>
                                    </w:p>
                                  </w:tc>
                                </w:tr>
                              </w:tbl>
                              <w:p w:rsidR="00857AEF" w:rsidRDefault="00857AEF" w:rsidP="00D8296D">
                                <w:pPr>
                                  <w:pStyle w:val="af1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DBE6159"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52" o:spid="_x0000_s1026" type="#_x0000_t202" style="position:absolute;margin-left:0;margin-top:550.5pt;width:8in;height:166.15pt;z-index:251664384;visibility:visible;mso-wrap-style:square;mso-width-percent:941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" filled="f" stroked="f" strokeweight=".5pt">
                    <v:textbox inset="126pt,0,54pt,0">
                      <w:txbxContent>
                        <w:tbl>
                          <w:tblPr>
                            <w:tblStyle w:val="ab"/>
                            <w:tblW w:w="0" w:type="auto"/>
                            <w:tblInd w:w="-1565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2411"/>
                            <w:gridCol w:w="5812"/>
                          </w:tblGrid>
                          <w:tr w:rsidR="00857AEF" w:rsidRPr="00041F5A" w:rsidTr="00EE4F8B">
                            <w:tc>
                              <w:tcPr>
                                <w:tcW w:w="2411" w:type="dxa"/>
                              </w:tcPr>
                              <w:p w:rsidR="00857AEF" w:rsidRPr="00C87BA2" w:rsidRDefault="00857AEF" w:rsidP="00552CBC">
                                <w:pPr>
                                  <w:rPr>
                                    <w:rFonts w:cstheme="minorHAnsi"/>
                                    <w:color w:val="000000" w:themeColor="text1"/>
                                    <w:sz w:val="22"/>
                                  </w:rPr>
                                </w:pPr>
                                <w:r>
                                  <w:rPr>
                                    <w:rFonts w:cstheme="minorHAnsi"/>
                                    <w:color w:val="000000" w:themeColor="text1"/>
                                    <w:sz w:val="22"/>
                                  </w:rPr>
                                  <w:t>Model</w:t>
                                </w:r>
                                <w:r w:rsidRPr="00C87BA2">
                                  <w:rPr>
                                    <w:rFonts w:cstheme="minorHAnsi"/>
                                    <w:color w:val="000000" w:themeColor="text1"/>
                                    <w:sz w:val="22"/>
                                  </w:rPr>
                                  <w:t xml:space="preserve"> Name</w:t>
                                </w:r>
                              </w:p>
                            </w:tc>
                            <w:tc>
                              <w:tcPr>
                                <w:tcW w:w="5812" w:type="dxa"/>
                              </w:tcPr>
                              <w:p w:rsidR="00857AEF" w:rsidRPr="00BD216D" w:rsidRDefault="00857AEF" w:rsidP="00552CBC">
                                <w:pPr>
                                  <w:rPr>
                                    <w:rStyle w:val="af5"/>
                                  </w:rPr>
                                </w:pPr>
                                <w:r w:rsidRPr="00BD216D">
                                  <w:rPr>
                                    <w:rStyle w:val="af5"/>
                                  </w:rPr>
                                  <w:t>SKU Name 1</w:t>
                                </w:r>
                              </w:p>
                              <w:p w:rsidR="00857AEF" w:rsidRPr="00FD758F" w:rsidRDefault="00857AEF" w:rsidP="00552CBC">
                                <w:pPr>
                                  <w:rPr>
                                    <w:rFonts w:cstheme="minorHAnsi"/>
                                    <w:color w:val="000000" w:themeColor="text1"/>
                                    <w:sz w:val="22"/>
                                    <w:lang w:val="fr-FR"/>
                                  </w:rPr>
                                </w:pPr>
                                <w:r w:rsidRPr="00BD216D">
                                  <w:rPr>
                                    <w:rStyle w:val="af5"/>
                                  </w:rPr>
                                  <w:t>SKU Name 2</w:t>
                                </w:r>
                              </w:p>
                            </w:tc>
                          </w:tr>
                          <w:tr w:rsidR="00857AEF" w:rsidRPr="00C87BA2" w:rsidTr="00EE4F8B">
                            <w:tc>
                              <w:tcPr>
                                <w:tcW w:w="2411" w:type="dxa"/>
                              </w:tcPr>
                              <w:p w:rsidR="00857AEF" w:rsidRPr="00C87BA2" w:rsidRDefault="00857AEF" w:rsidP="00552CBC">
                                <w:pPr>
                                  <w:rPr>
                                    <w:rFonts w:cstheme="minorHAnsi"/>
                                    <w:color w:val="000000" w:themeColor="text1"/>
                                    <w:sz w:val="22"/>
                                  </w:rPr>
                                </w:pPr>
                                <w:r>
                                  <w:rPr>
                                    <w:rFonts w:cstheme="minorHAnsi" w:hint="eastAsia"/>
                                    <w:color w:val="000000" w:themeColor="text1"/>
                                    <w:sz w:val="22"/>
                                  </w:rPr>
                                  <w:t xml:space="preserve">Sample Requirement </w:t>
                                </w:r>
                              </w:p>
                            </w:tc>
                            <w:tc>
                              <w:tcPr>
                                <w:tcW w:w="5812" w:type="dxa"/>
                              </w:tcPr>
                              <w:p w:rsidR="00857AEF" w:rsidRDefault="00857AEF" w:rsidP="00552CBC">
                                <w:pPr>
                                  <w:rPr>
                                    <w:rFonts w:cstheme="minorHAnsi"/>
                                    <w:color w:val="000000" w:themeColor="text1"/>
                                    <w:sz w:val="22"/>
                                  </w:rPr>
                                </w:pPr>
                                <w:r>
                                  <w:rPr>
                                    <w:rFonts w:cstheme="minorHAnsi" w:hint="eastAsia"/>
                                    <w:color w:val="000000" w:themeColor="text1"/>
                                    <w:sz w:val="22"/>
                                  </w:rPr>
                                  <w:t xml:space="preserve">EVT: </w:t>
                                </w:r>
                                <w:r>
                                  <w:rPr>
                                    <w:rFonts w:cstheme="minorHAnsi"/>
                                    <w:color w:val="000000" w:themeColor="text1"/>
                                    <w:sz w:val="22"/>
                                  </w:rPr>
                                  <w:t>2 per SKU (</w:t>
                                </w:r>
                                <w:r>
                                  <w:rPr>
                                    <w:rFonts w:cstheme="minorHAnsi" w:hint="eastAsia"/>
                                    <w:sz w:val="22"/>
                                  </w:rPr>
                                  <w:t xml:space="preserve">For PD </w:t>
                                </w:r>
                                <w:r>
                                  <w:rPr>
                                    <w:rFonts w:cstheme="minorHAnsi"/>
                                    <w:sz w:val="22"/>
                                  </w:rPr>
                                  <w:t>use)</w:t>
                                </w:r>
                              </w:p>
                              <w:p w:rsidR="00857AEF" w:rsidRPr="00822837" w:rsidRDefault="00857AEF" w:rsidP="00552CBC">
                                <w:pPr>
                                  <w:rPr>
                                    <w:rFonts w:cstheme="minorHAnsi"/>
                                    <w:color w:val="000000" w:themeColor="text1"/>
                                    <w:sz w:val="22"/>
                                  </w:rPr>
                                </w:pPr>
                                <w:r>
                                  <w:rPr>
                                    <w:rFonts w:cstheme="minorHAnsi"/>
                                    <w:color w:val="000000" w:themeColor="text1"/>
                                    <w:sz w:val="22"/>
                                  </w:rPr>
                                  <w:t>DVT: 5 per SKU (</w:t>
                                </w:r>
                                <w:r>
                                  <w:rPr>
                                    <w:rFonts w:cstheme="minorHAnsi" w:hint="eastAsia"/>
                                    <w:sz w:val="22"/>
                                  </w:rPr>
                                  <w:t xml:space="preserve">For PD </w:t>
                                </w:r>
                                <w:r>
                                  <w:rPr>
                                    <w:rFonts w:cstheme="minorHAnsi"/>
                                    <w:sz w:val="22"/>
                                  </w:rPr>
                                  <w:t>use)</w:t>
                                </w:r>
                              </w:p>
                            </w:tc>
                          </w:tr>
                          <w:tr w:rsidR="00857AEF" w:rsidRPr="00C87BA2" w:rsidTr="00EE4F8B">
                            <w:tc>
                              <w:tcPr>
                                <w:tcW w:w="2411" w:type="dxa"/>
                              </w:tcPr>
                              <w:p w:rsidR="00857AEF" w:rsidRPr="00C87BA2" w:rsidRDefault="00857AEF" w:rsidP="00552CBC">
                                <w:pPr>
                                  <w:rPr>
                                    <w:rFonts w:cstheme="minorHAnsi"/>
                                    <w:color w:val="000000" w:themeColor="text1"/>
                                    <w:sz w:val="22"/>
                                  </w:rPr>
                                </w:pPr>
                                <w:r w:rsidRPr="00C87BA2">
                                  <w:rPr>
                                    <w:rFonts w:cstheme="minorHAnsi"/>
                                    <w:color w:val="000000" w:themeColor="text1"/>
                                    <w:sz w:val="22"/>
                                  </w:rPr>
                                  <w:t>Target BOM cost</w:t>
                                </w:r>
                              </w:p>
                            </w:tc>
                            <w:tc>
                              <w:tcPr>
                                <w:tcW w:w="5812" w:type="dxa"/>
                              </w:tcPr>
                              <w:p w:rsidR="00857AEF" w:rsidRPr="00C87BA2" w:rsidRDefault="00857AEF" w:rsidP="00552CBC">
                                <w:pPr>
                                  <w:autoSpaceDE w:val="0"/>
                                  <w:autoSpaceDN w:val="0"/>
                                  <w:adjustRightInd w:val="0"/>
                                  <w:rPr>
                                    <w:b/>
                                    <w:bCs/>
                                    <w:color w:val="000000" w:themeColor="text1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000000" w:themeColor="text1"/>
                                    <w:szCs w:val="20"/>
                                  </w:rPr>
                                  <w:t>U</w:t>
                                </w:r>
                                <w:r>
                                  <w:rPr>
                                    <w:b/>
                                    <w:bCs/>
                                    <w:color w:val="000000" w:themeColor="text1"/>
                                    <w:szCs w:val="20"/>
                                  </w:rPr>
                                  <w:t>SD xxx</w:t>
                                </w:r>
                              </w:p>
                            </w:tc>
                          </w:tr>
                          <w:tr w:rsidR="00857AEF" w:rsidRPr="00C87BA2" w:rsidTr="00EE4F8B">
                            <w:tc>
                              <w:tcPr>
                                <w:tcW w:w="2411" w:type="dxa"/>
                              </w:tcPr>
                              <w:p w:rsidR="00857AEF" w:rsidRPr="00C87BA2" w:rsidRDefault="00857AEF" w:rsidP="00552CBC">
                                <w:pPr>
                                  <w:rPr>
                                    <w:rFonts w:cstheme="minorHAnsi"/>
                                    <w:color w:val="000000" w:themeColor="text1"/>
                                    <w:sz w:val="22"/>
                                  </w:rPr>
                                </w:pPr>
                                <w:r>
                                  <w:rPr>
                                    <w:rFonts w:cstheme="minorHAnsi" w:hint="eastAsia"/>
                                    <w:color w:val="000000" w:themeColor="text1"/>
                                    <w:sz w:val="22"/>
                                  </w:rPr>
                                  <w:t>T</w:t>
                                </w:r>
                                <w:r>
                                  <w:rPr>
                                    <w:rFonts w:cstheme="minorHAnsi"/>
                                    <w:color w:val="000000" w:themeColor="text1"/>
                                    <w:sz w:val="22"/>
                                  </w:rPr>
                                  <w:t>arget Release Date</w:t>
                                </w:r>
                              </w:p>
                            </w:tc>
                            <w:tc>
                              <w:tcPr>
                                <w:tcW w:w="5812" w:type="dxa"/>
                              </w:tcPr>
                              <w:p w:rsidR="00857AEF" w:rsidRPr="00C87BA2" w:rsidRDefault="00857AEF" w:rsidP="00552CBC">
                                <w:pPr>
                                  <w:autoSpaceDE w:val="0"/>
                                  <w:autoSpaceDN w:val="0"/>
                                  <w:adjustRightInd w:val="0"/>
                                  <w:rPr>
                                    <w:b/>
                                    <w:bCs/>
                                    <w:color w:val="000000" w:themeColor="text1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000000" w:themeColor="text1"/>
                                    <w:szCs w:val="20"/>
                                  </w:rPr>
                                  <w:t>Y</w:t>
                                </w:r>
                                <w:r>
                                  <w:rPr>
                                    <w:b/>
                                    <w:bCs/>
                                    <w:color w:val="000000" w:themeColor="text1"/>
                                    <w:szCs w:val="20"/>
                                  </w:rPr>
                                  <w:t>YYY/MM/DD</w:t>
                                </w:r>
                              </w:p>
                            </w:tc>
                          </w:tr>
                        </w:tbl>
                        <w:p w:rsidR="00857AEF" w:rsidRDefault="00857AEF" w:rsidP="00D8296D">
                          <w:pPr>
                            <w:pStyle w:val="af1"/>
                          </w:pP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D8296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B748E8B" wp14:editId="5F371C7E">
                    <wp:simplePos x="0" y="0"/>
                    <wp:positionH relativeFrom="margin">
                      <wp:posOffset>3583305</wp:posOffset>
                    </wp:positionH>
                    <wp:positionV relativeFrom="margin">
                      <wp:align>bottom</wp:align>
                    </wp:positionV>
                    <wp:extent cx="2605405" cy="721995"/>
                    <wp:effectExtent l="0" t="0" r="0" b="1905"/>
                    <wp:wrapSquare wrapText="bothSides"/>
                    <wp:docPr id="152" name="文字方塊 5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605405" cy="7219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Style w:val="ab"/>
                                  <w:tblW w:w="3651" w:type="dxa"/>
                                  <w:tblInd w:w="-2410" w:type="dxa"/>
                                  <w:tblBorders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  <w:insideH w:val="none" w:sz="0" w:space="0" w:color="auto"/>
                                    <w:insideV w:val="none" w:sz="0" w:space="0" w:color="auto"/>
                                  </w:tblBorders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236"/>
                                  <w:gridCol w:w="236"/>
                                  <w:gridCol w:w="3179"/>
                                </w:tblGrid>
                                <w:tr w:rsidR="00857AEF" w:rsidRPr="000A5232" w:rsidTr="00D8296D">
                                  <w:tc>
                                    <w:tcPr>
                                      <w:tcW w:w="222" w:type="dxa"/>
                                    </w:tcPr>
                                    <w:p w:rsidR="00857AEF" w:rsidRPr="000A5232" w:rsidRDefault="00857AEF" w:rsidP="00D8296D">
                                      <w:pPr>
                                        <w:pStyle w:val="af1"/>
                                      </w:pPr>
                                    </w:p>
                                  </w:tc>
                                  <w:tc>
                                    <w:tcPr>
                                      <w:tcW w:w="222" w:type="dxa"/>
                                    </w:tcPr>
                                    <w:p w:rsidR="00857AEF" w:rsidRPr="000A5232" w:rsidRDefault="00857AEF" w:rsidP="00D8296D">
                                      <w:pPr>
                                        <w:pStyle w:val="af1"/>
                                      </w:pPr>
                                    </w:p>
                                  </w:tc>
                                  <w:tc>
                                    <w:tcPr>
                                      <w:tcW w:w="3207" w:type="dxa"/>
                                    </w:tcPr>
                                    <w:p w:rsidR="00857AEF" w:rsidRPr="000A5232" w:rsidRDefault="00857AEF" w:rsidP="00D8296D">
                                      <w:pPr>
                                        <w:pStyle w:val="af1"/>
                                      </w:pPr>
                                      <w:sdt>
                                        <w:sdtPr>
                                          <w:alias w:val="作者"/>
                                          <w:tag w:val=""/>
                                          <w:id w:val="789243997"/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t>Wesley Gu(</w:t>
                                          </w:r>
                                          <w:r>
                                            <w:t>辜紹桓</w:t>
                                          </w:r>
                                          <w:r>
                                            <w:t>)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  <w:tr w:rsidR="00857AEF" w:rsidRPr="000A5232" w:rsidTr="00D8296D">
                                  <w:tc>
                                    <w:tcPr>
                                      <w:tcW w:w="222" w:type="dxa"/>
                                    </w:tcPr>
                                    <w:p w:rsidR="00857AEF" w:rsidRPr="000A5232" w:rsidRDefault="00857AEF" w:rsidP="00D8296D">
                                      <w:pPr>
                                        <w:pStyle w:val="af1"/>
                                      </w:pPr>
                                    </w:p>
                                  </w:tc>
                                  <w:tc>
                                    <w:tcPr>
                                      <w:tcW w:w="222" w:type="dxa"/>
                                    </w:tcPr>
                                    <w:p w:rsidR="00857AEF" w:rsidRPr="000A5232" w:rsidRDefault="00857AEF" w:rsidP="00D8296D">
                                      <w:pPr>
                                        <w:pStyle w:val="af1"/>
                                      </w:pPr>
                                    </w:p>
                                  </w:tc>
                                  <w:tc>
                                    <w:tcPr>
                                      <w:tcW w:w="3207" w:type="dxa"/>
                                    </w:tcPr>
                                    <w:p w:rsidR="00857AEF" w:rsidRPr="000A5232" w:rsidRDefault="00857AEF" w:rsidP="00114F85">
                                      <w:pPr>
                                        <w:pStyle w:val="af1"/>
                                      </w:pPr>
                                      <w:sdt>
                                        <w:sdtPr>
                                          <w:alias w:val="電子郵件"/>
                                          <w:tag w:val="電子郵件"/>
                                          <w:id w:val="942260680"/>
      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      <w:text/>
                                        </w:sdtPr>
                                        <w:sdtContent>
                                          <w:r>
                                            <w:t>wesley.gu</w:t>
                                          </w:r>
                                          <w:r w:rsidRPr="000A5232">
                                            <w:t>@cypress.com.tw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:rsidR="00857AEF" w:rsidRDefault="00857AEF" w:rsidP="00D8296D">
                                <w:pPr>
                                  <w:pStyle w:val="af1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B748E8B" id="文字方塊 51" o:spid="_x0000_s1027" type="#_x0000_t202" style="position:absolute;margin-left:282.15pt;margin-top:0;width:205.15pt;height:56.8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" filled="f" stroked="f" strokeweight=".5pt">
                    <v:textbox inset="126pt,0,54pt,0">
                      <w:txbxContent>
                        <w:tbl>
                          <w:tblPr>
                            <w:tblStyle w:val="ab"/>
                            <w:tblW w:w="3651" w:type="dxa"/>
                            <w:tblInd w:w="-2410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236"/>
                            <w:gridCol w:w="236"/>
                            <w:gridCol w:w="3179"/>
                          </w:tblGrid>
                          <w:tr w:rsidR="00857AEF" w:rsidRPr="000A5232" w:rsidTr="00D8296D">
                            <w:tc>
                              <w:tcPr>
                                <w:tcW w:w="222" w:type="dxa"/>
                              </w:tcPr>
                              <w:p w:rsidR="00857AEF" w:rsidRPr="000A5232" w:rsidRDefault="00857AEF" w:rsidP="00D8296D">
                                <w:pPr>
                                  <w:pStyle w:val="af1"/>
                                </w:pPr>
                              </w:p>
                            </w:tc>
                            <w:tc>
                              <w:tcPr>
                                <w:tcW w:w="222" w:type="dxa"/>
                              </w:tcPr>
                              <w:p w:rsidR="00857AEF" w:rsidRPr="000A5232" w:rsidRDefault="00857AEF" w:rsidP="00D8296D">
                                <w:pPr>
                                  <w:pStyle w:val="af1"/>
                                </w:pPr>
                              </w:p>
                            </w:tc>
                            <w:tc>
                              <w:tcPr>
                                <w:tcW w:w="3207" w:type="dxa"/>
                              </w:tcPr>
                              <w:p w:rsidR="00857AEF" w:rsidRPr="000A5232" w:rsidRDefault="00857AEF" w:rsidP="00D8296D">
                                <w:pPr>
                                  <w:pStyle w:val="af1"/>
                                </w:pPr>
                                <w:sdt>
                                  <w:sdtPr>
                                    <w:alias w:val="作者"/>
                                    <w:tag w:val=""/>
                                    <w:id w:val="78924399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t>Wesley Gu(</w:t>
                                    </w:r>
                                    <w:r>
                                      <w:t>辜紹桓</w:t>
                                    </w:r>
                                    <w:r>
                                      <w:t>)</w:t>
                                    </w:r>
                                  </w:sdtContent>
                                </w:sdt>
                              </w:p>
                            </w:tc>
                          </w:tr>
                          <w:tr w:rsidR="00857AEF" w:rsidRPr="000A5232" w:rsidTr="00D8296D">
                            <w:tc>
                              <w:tcPr>
                                <w:tcW w:w="222" w:type="dxa"/>
                              </w:tcPr>
                              <w:p w:rsidR="00857AEF" w:rsidRPr="000A5232" w:rsidRDefault="00857AEF" w:rsidP="00D8296D">
                                <w:pPr>
                                  <w:pStyle w:val="af1"/>
                                </w:pPr>
                              </w:p>
                            </w:tc>
                            <w:tc>
                              <w:tcPr>
                                <w:tcW w:w="222" w:type="dxa"/>
                              </w:tcPr>
                              <w:p w:rsidR="00857AEF" w:rsidRPr="000A5232" w:rsidRDefault="00857AEF" w:rsidP="00D8296D">
                                <w:pPr>
                                  <w:pStyle w:val="af1"/>
                                </w:pPr>
                              </w:p>
                            </w:tc>
                            <w:tc>
                              <w:tcPr>
                                <w:tcW w:w="3207" w:type="dxa"/>
                              </w:tcPr>
                              <w:p w:rsidR="00857AEF" w:rsidRPr="000A5232" w:rsidRDefault="00857AEF" w:rsidP="00114F85">
                                <w:pPr>
                                  <w:pStyle w:val="af1"/>
                                </w:pPr>
                                <w:sdt>
                                  <w:sdtPr>
                                    <w:alias w:val="電子郵件"/>
                                    <w:tag w:val="電子郵件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t>wesley.gu</w:t>
                                    </w:r>
                                    <w:r w:rsidRPr="000A5232">
                                      <w:t>@cypress.com.tw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:rsidR="00857AEF" w:rsidRDefault="00857AEF" w:rsidP="00D8296D">
                          <w:pPr>
                            <w:pStyle w:val="af1"/>
                          </w:pPr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 w:rsidR="00D8296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7A069C2" wp14:editId="53A7A98D">
                    <wp:simplePos x="0" y="0"/>
                    <wp:positionH relativeFrom="page">
                      <wp:posOffset>223405</wp:posOffset>
                    </wp:positionH>
                    <wp:positionV relativeFrom="page">
                      <wp:posOffset>1782041</wp:posOffset>
                    </wp:positionV>
                    <wp:extent cx="7162165" cy="1759585"/>
                    <wp:effectExtent l="0" t="0" r="0" b="12065"/>
                    <wp:wrapSquare wrapText="bothSides"/>
                    <wp:docPr id="154" name="文字方塊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162165" cy="17595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57AEF" w:rsidRPr="00EE4F8B" w:rsidRDefault="00857AEF" w:rsidP="009C358D">
                                <w:pPr>
                                  <w:pStyle w:val="ac"/>
                                  <w:jc w:val="right"/>
                                  <w:rPr>
                                    <w:caps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</w:rPr>
                                    <w:alias w:val="標題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>
                                      <w:rPr>
                                        <w:caps/>
                                      </w:rPr>
                                      <w:t>Android Controller PAD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alias w:val="副標題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857AEF" w:rsidRDefault="00857AEF" w:rsidP="00EE4F8B">
                                    <w:pPr>
                                      <w:pStyle w:val="ae"/>
                                      <w:rPr>
                                        <w:smallCaps/>
                                      </w:rPr>
                                    </w:pPr>
                                    <w:r>
                                      <w:t xml:space="preserve">Model </w:t>
                                    </w:r>
                                    <w:proofErr w:type="gramStart"/>
                                    <w:r>
                                      <w:t>Name(</w:t>
                                    </w:r>
                                    <w:proofErr w:type="gramEnd"/>
                                    <w:r>
                                      <w:t>TBD)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77A069C2" id="文字方塊 53" o:spid="_x0000_s1028" type="#_x0000_t202" style="position:absolute;margin-left:17.6pt;margin-top:140.3pt;width:563.95pt;height:138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" filled="f" stroked="f" strokeweight=".5pt">
                    <v:textbox inset="126pt,0,54pt,0">
                      <w:txbxContent>
                        <w:p w:rsidR="00857AEF" w:rsidRPr="00EE4F8B" w:rsidRDefault="00857AEF" w:rsidP="009C358D">
                          <w:pPr>
                            <w:pStyle w:val="ac"/>
                            <w:jc w:val="right"/>
                            <w:rPr>
                              <w:caps/>
                            </w:rPr>
                          </w:pPr>
                          <w:sdt>
                            <w:sdtPr>
                              <w:rPr>
                                <w:caps/>
                              </w:rPr>
                              <w:alias w:val="標題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>
                                <w:rPr>
                                  <w:caps/>
                                </w:rPr>
                                <w:t>Android Controller PAD</w:t>
                              </w:r>
                            </w:sdtContent>
                          </w:sdt>
                        </w:p>
                        <w:sdt>
                          <w:sdtPr>
                            <w:alias w:val="副標題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857AEF" w:rsidRDefault="00857AEF" w:rsidP="00EE4F8B">
                              <w:pPr>
                                <w:pStyle w:val="ae"/>
                                <w:rPr>
                                  <w:smallCaps/>
                                </w:rPr>
                              </w:pPr>
                              <w:r>
                                <w:t xml:space="preserve">Model </w:t>
                              </w:r>
                              <w:proofErr w:type="gramStart"/>
                              <w:r>
                                <w:t>Name(</w:t>
                              </w:r>
                              <w:proofErr w:type="gramEnd"/>
                              <w:r>
                                <w:t>TBD)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D51873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235F7EC" wp14:editId="2BEC4B4D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4210267</wp:posOffset>
                    </wp:positionV>
                    <wp:extent cx="5456555" cy="1686560"/>
                    <wp:effectExtent l="0" t="0" r="0" b="10795"/>
                    <wp:wrapSquare wrapText="bothSides"/>
                    <wp:docPr id="153" name="文字方塊 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456555" cy="16865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Style w:val="ab"/>
                                  <w:tblW w:w="4193" w:type="dxa"/>
                                  <w:tblInd w:w="4511" w:type="dxa"/>
                                  <w:tblBorders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  <w:insideH w:val="none" w:sz="0" w:space="0" w:color="auto"/>
                                    <w:insideV w:val="none" w:sz="0" w:space="0" w:color="auto"/>
                                  </w:tblBorders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1703"/>
                                  <w:gridCol w:w="2490"/>
                                </w:tblGrid>
                                <w:tr w:rsidR="00857AEF" w:rsidRPr="00D51873" w:rsidTr="00EE4F8B">
                                  <w:tc>
                                    <w:tcPr>
                                      <w:tcW w:w="1703" w:type="dxa"/>
                                    </w:tcPr>
                                    <w:p w:rsidR="00857AEF" w:rsidRPr="00D51873" w:rsidRDefault="00857AEF" w:rsidP="00EE4F8B">
                                      <w:pPr>
                                        <w:ind w:rightChars="65" w:right="130"/>
                                        <w:jc w:val="right"/>
                                        <w:rPr>
                                          <w:rStyle w:val="af4"/>
                                        </w:rPr>
                                      </w:pPr>
                                      <w:proofErr w:type="spellStart"/>
                                      <w:r w:rsidRPr="00D51873">
                                        <w:rPr>
                                          <w:rStyle w:val="af4"/>
                                        </w:rPr>
                                        <w:t>Ver</w:t>
                                      </w:r>
                                      <w:proofErr w:type="spellEnd"/>
                                      <w:r w:rsidRPr="00D51873">
                                        <w:rPr>
                                          <w:rStyle w:val="af4"/>
                                        </w:rPr>
                                        <w:t xml:space="preserve"> :</w:t>
                                      </w:r>
                                    </w:p>
                                  </w:tc>
                                  <w:tc>
                                    <w:tcPr>
                                      <w:tcW w:w="2490" w:type="dxa"/>
                                    </w:tcPr>
                                    <w:p w:rsidR="00857AEF" w:rsidRPr="00D51873" w:rsidRDefault="00857AEF" w:rsidP="00D51873">
                                      <w:pPr>
                                        <w:ind w:rightChars="387" w:right="774"/>
                                        <w:rPr>
                                          <w:rStyle w:val="af4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Style w:val="af5"/>
                                          </w:rPr>
                                          <w:alias w:val="狀態"/>
                                          <w:tag w:val=""/>
                                          <w:id w:val="1818766465"/>
                          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rStyle w:val="af5"/>
                                            </w:rPr>
                                            <w:t>0.2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  <w:tr w:rsidR="00857AEF" w:rsidRPr="00D51873" w:rsidTr="00EE4F8B">
                                  <w:tc>
                                    <w:tcPr>
                                      <w:tcW w:w="1703" w:type="dxa"/>
                                    </w:tcPr>
                                    <w:p w:rsidR="00857AEF" w:rsidRPr="00D51873" w:rsidRDefault="00857AEF" w:rsidP="00EE4F8B">
                                      <w:pPr>
                                        <w:ind w:rightChars="65" w:right="130"/>
                                        <w:jc w:val="right"/>
                                        <w:rPr>
                                          <w:rStyle w:val="af4"/>
                                        </w:rPr>
                                      </w:pPr>
                                      <w:r w:rsidRPr="00D51873">
                                        <w:rPr>
                                          <w:rStyle w:val="af4"/>
                                        </w:rPr>
                                        <w:t>Date :</w:t>
                                      </w:r>
                                    </w:p>
                                  </w:tc>
                                  <w:tc>
                                    <w:tcPr>
                                      <w:tcW w:w="2490" w:type="dxa"/>
                                    </w:tcPr>
                                    <w:p w:rsidR="00857AEF" w:rsidRPr="00D51873" w:rsidRDefault="00857AEF" w:rsidP="00D51873">
                                      <w:pPr>
                                        <w:ind w:rightChars="387" w:right="774"/>
                                        <w:rPr>
                                          <w:rStyle w:val="af4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Style w:val="af5"/>
                                          </w:rPr>
                                          <w:alias w:val="發佈日期"/>
                                          <w:tag w:val=""/>
                                          <w:id w:val="1838035429"/>
  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  <w:date w:fullDate="2026-03-17T00:00:00Z">
                                            <w:dateFormat w:val="yyyy/M/d"/>
                                            <w:lid w:val="zh-TW"/>
                                            <w:storeMappedDataAs w:val="dateTime"/>
                                            <w:calendar w:val="gregorian"/>
                                          </w:date>
                                        </w:sdtPr>
                                        <w:sdtContent>
                                          <w:r>
                                            <w:rPr>
                                              <w:rStyle w:val="af5"/>
                                              <w:rFonts w:hint="eastAsia"/>
                                            </w:rPr>
                                            <w:t>2026/3/17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:rsidR="00857AEF" w:rsidRDefault="00857AEF" w:rsidP="00183C0D">
                                <w:pPr>
                                  <w:ind w:rightChars="34" w:right="68"/>
                                  <w:jc w:val="right"/>
                                  <w:rPr>
                                    <w:rStyle w:val="af4"/>
                                  </w:rPr>
                                </w:pPr>
                              </w:p>
                              <w:p w:rsidR="00857AEF" w:rsidRPr="00BD216D" w:rsidRDefault="00857AEF" w:rsidP="00183C0D">
                                <w:pPr>
                                  <w:wordWrap w:val="0"/>
                                  <w:ind w:rightChars="34" w:right="68"/>
                                  <w:jc w:val="right"/>
                                  <w:rPr>
                                    <w:rStyle w:val="af4"/>
                                  </w:rPr>
                                </w:pPr>
                                <w:r w:rsidRPr="00675ADF">
                                  <w:rPr>
                                    <w:rStyle w:val="af4"/>
                                    <w:rFonts w:hint="eastAsia"/>
                                    <w:color w:val="7F7F7F" w:themeColor="text1" w:themeTint="80"/>
                                  </w:rPr>
                                  <w:t>L</w:t>
                                </w:r>
                                <w:r w:rsidRPr="00675ADF">
                                  <w:rPr>
                                    <w:rStyle w:val="af4"/>
                                    <w:color w:val="7F7F7F" w:themeColor="text1" w:themeTint="80"/>
                                  </w:rPr>
                                  <w:t xml:space="preserve">ast Update Date: </w:t>
                                </w:r>
                                <w:r w:rsidRPr="005F2E38">
                                  <w:rPr>
                                    <w:rFonts w:cstheme="minorHAnsi"/>
                                    <w:b/>
                                    <w:bCs/>
                                    <w:color w:val="7F7F7F" w:themeColor="text1" w:themeTint="80"/>
                                    <w:szCs w:val="20"/>
                                  </w:rPr>
                                  <w:fldChar w:fldCharType="begin"/>
                                </w:r>
                                <w:r w:rsidRPr="005F2E38">
                                  <w:rPr>
                                    <w:rFonts w:cstheme="minorHAnsi"/>
                                    <w:b/>
                                    <w:bCs/>
                                    <w:color w:val="7F7F7F" w:themeColor="text1" w:themeTint="80"/>
                                    <w:szCs w:val="20"/>
                                  </w:rPr>
                                  <w:instrText xml:space="preserve"> DATE  \@ "yyyy-MM-dd"  \* MERGEFORMAT </w:instrText>
                                </w:r>
                                <w:r w:rsidRPr="005F2E38">
                                  <w:rPr>
                                    <w:rFonts w:cstheme="minorHAnsi"/>
                                    <w:b/>
                                    <w:bCs/>
                                    <w:color w:val="7F7F7F" w:themeColor="text1" w:themeTint="80"/>
                                    <w:szCs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cstheme="minorHAnsi"/>
                                    <w:b/>
                                    <w:bCs/>
                                    <w:noProof/>
                                    <w:color w:val="7F7F7F" w:themeColor="text1" w:themeTint="80"/>
                                    <w:szCs w:val="20"/>
                                  </w:rPr>
                                  <w:t>2026-03-17</w:t>
                                </w:r>
                                <w:r w:rsidRPr="005F2E38">
                                  <w:rPr>
                                    <w:rFonts w:cstheme="minorHAnsi"/>
                                    <w:b/>
                                    <w:bCs/>
                                    <w:color w:val="7F7F7F" w:themeColor="text1" w:themeTint="80"/>
                                    <w:szCs w:val="20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0235F7EC" id="_x0000_s1029" type="#_x0000_t202" style="position:absolute;margin-left:0;margin-top:331.5pt;width:429.65pt;height:132.8pt;z-index:251661312;visibility:visible;mso-wrap-style:square;mso-width-percent:941;mso-height-percent:100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" filled="f" stroked="f" strokeweight=".5pt">
                    <v:textbox style="mso-fit-shape-to-text:t" inset="126pt,0,54pt,0">
                      <w:txbxContent>
                        <w:tbl>
                          <w:tblPr>
                            <w:tblStyle w:val="ab"/>
                            <w:tblW w:w="4193" w:type="dxa"/>
                            <w:tblInd w:w="4511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1703"/>
                            <w:gridCol w:w="2490"/>
                          </w:tblGrid>
                          <w:tr w:rsidR="00857AEF" w:rsidRPr="00D51873" w:rsidTr="00EE4F8B">
                            <w:tc>
                              <w:tcPr>
                                <w:tcW w:w="1703" w:type="dxa"/>
                              </w:tcPr>
                              <w:p w:rsidR="00857AEF" w:rsidRPr="00D51873" w:rsidRDefault="00857AEF" w:rsidP="00EE4F8B">
                                <w:pPr>
                                  <w:ind w:rightChars="65" w:right="130"/>
                                  <w:jc w:val="right"/>
                                  <w:rPr>
                                    <w:rStyle w:val="af4"/>
                                  </w:rPr>
                                </w:pPr>
                                <w:proofErr w:type="spellStart"/>
                                <w:r w:rsidRPr="00D51873">
                                  <w:rPr>
                                    <w:rStyle w:val="af4"/>
                                  </w:rPr>
                                  <w:t>Ver</w:t>
                                </w:r>
                                <w:proofErr w:type="spellEnd"/>
                                <w:r w:rsidRPr="00D51873">
                                  <w:rPr>
                                    <w:rStyle w:val="af4"/>
                                  </w:rPr>
                                  <w:t xml:space="preserve"> :</w:t>
                                </w:r>
                              </w:p>
                            </w:tc>
                            <w:tc>
                              <w:tcPr>
                                <w:tcW w:w="2490" w:type="dxa"/>
                              </w:tcPr>
                              <w:p w:rsidR="00857AEF" w:rsidRPr="00D51873" w:rsidRDefault="00857AEF" w:rsidP="00D51873">
                                <w:pPr>
                                  <w:ind w:rightChars="387" w:right="774"/>
                                  <w:rPr>
                                    <w:rStyle w:val="af4"/>
                                  </w:rPr>
                                </w:pPr>
                                <w:sdt>
                                  <w:sdtPr>
                                    <w:rPr>
                                      <w:rStyle w:val="af5"/>
                                    </w:rPr>
                                    <w:alias w:val="狀態"/>
                                    <w:tag w:val=""/>
                                    <w:id w:val="1818766465"/>
                    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Style w:val="af5"/>
                                      </w:rPr>
                                      <w:t>0.2</w:t>
                                    </w:r>
                                  </w:sdtContent>
                                </w:sdt>
                              </w:p>
                            </w:tc>
                          </w:tr>
                          <w:tr w:rsidR="00857AEF" w:rsidRPr="00D51873" w:rsidTr="00EE4F8B">
                            <w:tc>
                              <w:tcPr>
                                <w:tcW w:w="1703" w:type="dxa"/>
                              </w:tcPr>
                              <w:p w:rsidR="00857AEF" w:rsidRPr="00D51873" w:rsidRDefault="00857AEF" w:rsidP="00EE4F8B">
                                <w:pPr>
                                  <w:ind w:rightChars="65" w:right="130"/>
                                  <w:jc w:val="right"/>
                                  <w:rPr>
                                    <w:rStyle w:val="af4"/>
                                  </w:rPr>
                                </w:pPr>
                                <w:r w:rsidRPr="00D51873">
                                  <w:rPr>
                                    <w:rStyle w:val="af4"/>
                                  </w:rPr>
                                  <w:t>Date :</w:t>
                                </w:r>
                              </w:p>
                            </w:tc>
                            <w:tc>
                              <w:tcPr>
                                <w:tcW w:w="2490" w:type="dxa"/>
                              </w:tcPr>
                              <w:p w:rsidR="00857AEF" w:rsidRPr="00D51873" w:rsidRDefault="00857AEF" w:rsidP="00D51873">
                                <w:pPr>
                                  <w:ind w:rightChars="387" w:right="774"/>
                                  <w:rPr>
                                    <w:rStyle w:val="af4"/>
                                  </w:rPr>
                                </w:pPr>
                                <w:sdt>
                                  <w:sdtPr>
                                    <w:rPr>
                                      <w:rStyle w:val="af5"/>
                                    </w:rPr>
                                    <w:alias w:val="發佈日期"/>
                                    <w:tag w:val=""/>
                                    <w:id w:val="1838035429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3-17T00:00:00Z">
                                      <w:dateFormat w:val="yyyy/M/d"/>
                                      <w:lid w:val="zh-TW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r>
                                      <w:rPr>
                                        <w:rStyle w:val="af5"/>
                                        <w:rFonts w:hint="eastAsia"/>
                                      </w:rPr>
                                      <w:t>2026/3/17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:rsidR="00857AEF" w:rsidRDefault="00857AEF" w:rsidP="00183C0D">
                          <w:pPr>
                            <w:ind w:rightChars="34" w:right="68"/>
                            <w:jc w:val="right"/>
                            <w:rPr>
                              <w:rStyle w:val="af4"/>
                            </w:rPr>
                          </w:pPr>
                        </w:p>
                        <w:p w:rsidR="00857AEF" w:rsidRPr="00BD216D" w:rsidRDefault="00857AEF" w:rsidP="00183C0D">
                          <w:pPr>
                            <w:wordWrap w:val="0"/>
                            <w:ind w:rightChars="34" w:right="68"/>
                            <w:jc w:val="right"/>
                            <w:rPr>
                              <w:rStyle w:val="af4"/>
                            </w:rPr>
                          </w:pPr>
                          <w:r w:rsidRPr="00675ADF">
                            <w:rPr>
                              <w:rStyle w:val="af4"/>
                              <w:rFonts w:hint="eastAsia"/>
                              <w:color w:val="7F7F7F" w:themeColor="text1" w:themeTint="80"/>
                            </w:rPr>
                            <w:t>L</w:t>
                          </w:r>
                          <w:r w:rsidRPr="00675ADF">
                            <w:rPr>
                              <w:rStyle w:val="af4"/>
                              <w:color w:val="7F7F7F" w:themeColor="text1" w:themeTint="80"/>
                            </w:rPr>
                            <w:t xml:space="preserve">ast Update Date: </w:t>
                          </w:r>
                          <w:r w:rsidRPr="005F2E38">
                            <w:rPr>
                              <w:rFonts w:cstheme="minorHAnsi"/>
                              <w:b/>
                              <w:bCs/>
                              <w:color w:val="7F7F7F" w:themeColor="text1" w:themeTint="80"/>
                              <w:szCs w:val="20"/>
                            </w:rPr>
                            <w:fldChar w:fldCharType="begin"/>
                          </w:r>
                          <w:r w:rsidRPr="005F2E38">
                            <w:rPr>
                              <w:rFonts w:cstheme="minorHAnsi"/>
                              <w:b/>
                              <w:bCs/>
                              <w:color w:val="7F7F7F" w:themeColor="text1" w:themeTint="80"/>
                              <w:szCs w:val="20"/>
                            </w:rPr>
                            <w:instrText xml:space="preserve"> DATE  \@ "yyyy-MM-dd"  \* MERGEFORMAT </w:instrText>
                          </w:r>
                          <w:r w:rsidRPr="005F2E38">
                            <w:rPr>
                              <w:rFonts w:cstheme="minorHAnsi"/>
                              <w:b/>
                              <w:bCs/>
                              <w:color w:val="7F7F7F" w:themeColor="text1" w:themeTint="8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cstheme="minorHAnsi"/>
                              <w:b/>
                              <w:bCs/>
                              <w:noProof/>
                              <w:color w:val="7F7F7F" w:themeColor="text1" w:themeTint="80"/>
                              <w:szCs w:val="20"/>
                            </w:rPr>
                            <w:t>2026-03-17</w:t>
                          </w:r>
                          <w:r w:rsidRPr="005F2E38">
                            <w:rPr>
                              <w:rFonts w:cstheme="minorHAnsi"/>
                              <w:b/>
                              <w:bCs/>
                              <w:color w:val="7F7F7F" w:themeColor="text1" w:themeTint="80"/>
                              <w:szCs w:val="20"/>
                            </w:rPr>
                            <w:fldChar w:fldCharType="end"/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6B423C">
            <w:rPr>
              <w:rFonts w:cstheme="minorHAnsi"/>
              <w:color w:val="000000" w:themeColor="text1"/>
              <w:sz w:val="22"/>
              <w:lang w:val="fr-FR"/>
            </w:rPr>
            <w:br w:type="page"/>
          </w:r>
        </w:p>
      </w:sdtContent>
    </w:sdt>
    <w:p w:rsidR="006B423C" w:rsidRDefault="006B423C" w:rsidP="00722502">
      <w:pPr>
        <w:pStyle w:val="af6"/>
        <w:tabs>
          <w:tab w:val="right" w:pos="9746"/>
        </w:tabs>
        <w:rPr>
          <w:rStyle w:val="af5"/>
        </w:rPr>
      </w:pPr>
      <w:r w:rsidRPr="00A350A0">
        <w:rPr>
          <w:rStyle w:val="af5"/>
        </w:rPr>
        <w:lastRenderedPageBreak/>
        <w:t>Revision History</w:t>
      </w:r>
      <w:r w:rsidR="00722502">
        <w:rPr>
          <w:rStyle w:val="af5"/>
        </w:rPr>
        <w:tab/>
      </w:r>
    </w:p>
    <w:p w:rsidR="00A350A0" w:rsidRPr="00A350A0" w:rsidRDefault="00A350A0" w:rsidP="00A350A0"/>
    <w:tbl>
      <w:tblPr>
        <w:tblStyle w:val="ab"/>
        <w:tblW w:w="9776" w:type="dxa"/>
        <w:tblLook w:val="04A0" w:firstRow="1" w:lastRow="0" w:firstColumn="1" w:lastColumn="0" w:noHBand="0" w:noVBand="1"/>
      </w:tblPr>
      <w:tblGrid>
        <w:gridCol w:w="988"/>
        <w:gridCol w:w="1559"/>
        <w:gridCol w:w="1559"/>
        <w:gridCol w:w="5670"/>
      </w:tblGrid>
      <w:tr w:rsidR="006B423C" w:rsidRPr="00377C8B" w:rsidTr="00377C8B">
        <w:tc>
          <w:tcPr>
            <w:tcW w:w="988" w:type="dxa"/>
            <w:shd w:val="clear" w:color="auto" w:fill="008AAB" w:themeFill="accent1"/>
            <w:vAlign w:val="center"/>
          </w:tcPr>
          <w:p w:rsidR="006B423C" w:rsidRPr="00377C8B" w:rsidRDefault="006B423C" w:rsidP="00693BE5">
            <w:pPr>
              <w:jc w:val="center"/>
              <w:rPr>
                <w:rFonts w:cstheme="minorHAnsi"/>
                <w:b/>
                <w:bCs/>
                <w:color w:val="F2F2F2" w:themeColor="background1" w:themeShade="F2"/>
                <w:sz w:val="24"/>
                <w:szCs w:val="28"/>
              </w:rPr>
            </w:pPr>
            <w:r w:rsidRPr="00377C8B">
              <w:rPr>
                <w:rFonts w:cstheme="minorHAnsi"/>
                <w:b/>
                <w:bCs/>
                <w:color w:val="F2F2F2" w:themeColor="background1" w:themeShade="F2"/>
                <w:sz w:val="24"/>
                <w:szCs w:val="28"/>
              </w:rPr>
              <w:t>Ver.</w:t>
            </w:r>
          </w:p>
        </w:tc>
        <w:tc>
          <w:tcPr>
            <w:tcW w:w="1559" w:type="dxa"/>
            <w:shd w:val="clear" w:color="auto" w:fill="008AAB" w:themeFill="accent1"/>
            <w:vAlign w:val="center"/>
          </w:tcPr>
          <w:p w:rsidR="006B423C" w:rsidRPr="00377C8B" w:rsidRDefault="006B423C" w:rsidP="00693BE5">
            <w:pPr>
              <w:jc w:val="center"/>
              <w:rPr>
                <w:rFonts w:cstheme="minorHAnsi"/>
                <w:b/>
                <w:bCs/>
                <w:color w:val="F2F2F2" w:themeColor="background1" w:themeShade="F2"/>
                <w:sz w:val="24"/>
                <w:szCs w:val="28"/>
              </w:rPr>
            </w:pPr>
            <w:r w:rsidRPr="00377C8B">
              <w:rPr>
                <w:rFonts w:cstheme="minorHAnsi"/>
                <w:b/>
                <w:bCs/>
                <w:color w:val="F2F2F2" w:themeColor="background1" w:themeShade="F2"/>
                <w:sz w:val="24"/>
                <w:szCs w:val="28"/>
              </w:rPr>
              <w:t>Date</w:t>
            </w:r>
          </w:p>
        </w:tc>
        <w:tc>
          <w:tcPr>
            <w:tcW w:w="1559" w:type="dxa"/>
            <w:shd w:val="clear" w:color="auto" w:fill="008AAB" w:themeFill="accent1"/>
            <w:vAlign w:val="center"/>
          </w:tcPr>
          <w:p w:rsidR="006B423C" w:rsidRPr="00377C8B" w:rsidRDefault="00246854" w:rsidP="00693BE5">
            <w:pPr>
              <w:jc w:val="center"/>
              <w:rPr>
                <w:rFonts w:cstheme="minorHAnsi"/>
                <w:b/>
                <w:bCs/>
                <w:color w:val="F2F2F2" w:themeColor="background1" w:themeShade="F2"/>
                <w:sz w:val="24"/>
                <w:szCs w:val="28"/>
              </w:rPr>
            </w:pPr>
            <w:r w:rsidRPr="00377C8B">
              <w:rPr>
                <w:rFonts w:cstheme="minorHAnsi"/>
                <w:b/>
                <w:bCs/>
                <w:color w:val="F2F2F2" w:themeColor="background1" w:themeShade="F2"/>
                <w:sz w:val="24"/>
                <w:szCs w:val="28"/>
              </w:rPr>
              <w:t>Update by</w:t>
            </w:r>
          </w:p>
        </w:tc>
        <w:tc>
          <w:tcPr>
            <w:tcW w:w="5670" w:type="dxa"/>
            <w:shd w:val="clear" w:color="auto" w:fill="008AAB" w:themeFill="accent1"/>
            <w:vAlign w:val="center"/>
          </w:tcPr>
          <w:p w:rsidR="006B423C" w:rsidRPr="00377C8B" w:rsidRDefault="005405EB" w:rsidP="00693BE5">
            <w:pPr>
              <w:jc w:val="center"/>
              <w:rPr>
                <w:rFonts w:cstheme="minorHAnsi"/>
                <w:b/>
                <w:bCs/>
                <w:color w:val="F2F2F2" w:themeColor="background1" w:themeShade="F2"/>
                <w:sz w:val="24"/>
                <w:szCs w:val="28"/>
              </w:rPr>
            </w:pPr>
            <w:r w:rsidRPr="00377C8B">
              <w:rPr>
                <w:rFonts w:cstheme="minorHAnsi"/>
                <w:b/>
                <w:bCs/>
                <w:color w:val="F2F2F2" w:themeColor="background1" w:themeShade="F2"/>
                <w:sz w:val="24"/>
                <w:szCs w:val="28"/>
              </w:rPr>
              <w:t>Change Summary</w:t>
            </w:r>
          </w:p>
        </w:tc>
      </w:tr>
      <w:tr w:rsidR="006B423C" w:rsidRPr="00377C8B" w:rsidTr="00377C8B">
        <w:tc>
          <w:tcPr>
            <w:tcW w:w="988" w:type="dxa"/>
            <w:vAlign w:val="center"/>
          </w:tcPr>
          <w:p w:rsidR="006B423C" w:rsidRPr="00377C8B" w:rsidRDefault="006B423C" w:rsidP="00693BE5">
            <w:pPr>
              <w:jc w:val="center"/>
              <w:rPr>
                <w:rFonts w:cstheme="minorHAnsi"/>
                <w:color w:val="000000" w:themeColor="text1"/>
                <w:szCs w:val="20"/>
              </w:rPr>
            </w:pPr>
            <w:r w:rsidRPr="00377C8B">
              <w:rPr>
                <w:rFonts w:cstheme="minorHAnsi"/>
                <w:color w:val="000000" w:themeColor="text1"/>
                <w:szCs w:val="20"/>
              </w:rPr>
              <w:t>0.1</w:t>
            </w:r>
          </w:p>
        </w:tc>
        <w:tc>
          <w:tcPr>
            <w:tcW w:w="1559" w:type="dxa"/>
            <w:vAlign w:val="center"/>
          </w:tcPr>
          <w:p w:rsidR="006B423C" w:rsidRPr="00377C8B" w:rsidRDefault="00377C8B" w:rsidP="00857AEF">
            <w:pPr>
              <w:rPr>
                <w:rFonts w:cstheme="minorHAnsi"/>
                <w:color w:val="000000" w:themeColor="text1"/>
                <w:szCs w:val="20"/>
              </w:rPr>
            </w:pPr>
            <w:r w:rsidRPr="00377C8B">
              <w:rPr>
                <w:rFonts w:cstheme="minorHAnsi" w:hint="eastAsia"/>
                <w:color w:val="000000" w:themeColor="text1"/>
                <w:szCs w:val="20"/>
              </w:rPr>
              <w:t>2</w:t>
            </w:r>
            <w:r w:rsidR="000C7115">
              <w:rPr>
                <w:rFonts w:cstheme="minorHAnsi"/>
                <w:color w:val="000000" w:themeColor="text1"/>
                <w:szCs w:val="20"/>
              </w:rPr>
              <w:t>02</w:t>
            </w:r>
            <w:r w:rsidR="00857AEF">
              <w:rPr>
                <w:rFonts w:cstheme="minorHAnsi"/>
                <w:color w:val="000000" w:themeColor="text1"/>
                <w:szCs w:val="20"/>
              </w:rPr>
              <w:t>6</w:t>
            </w:r>
            <w:r w:rsidR="000C7115">
              <w:rPr>
                <w:rFonts w:cstheme="minorHAnsi"/>
                <w:color w:val="000000" w:themeColor="text1"/>
                <w:szCs w:val="20"/>
              </w:rPr>
              <w:t>-03-</w:t>
            </w:r>
            <w:r w:rsidR="000C7115">
              <w:rPr>
                <w:rFonts w:cstheme="minorHAnsi" w:hint="eastAsia"/>
                <w:color w:val="000000" w:themeColor="text1"/>
                <w:szCs w:val="20"/>
              </w:rPr>
              <w:t>1</w:t>
            </w:r>
            <w:r w:rsidR="000C7115">
              <w:rPr>
                <w:rFonts w:cstheme="minorHAnsi"/>
                <w:color w:val="000000" w:themeColor="text1"/>
                <w:szCs w:val="20"/>
              </w:rPr>
              <w:t>2</w:t>
            </w:r>
          </w:p>
        </w:tc>
        <w:tc>
          <w:tcPr>
            <w:tcW w:w="1559" w:type="dxa"/>
            <w:vAlign w:val="center"/>
          </w:tcPr>
          <w:p w:rsidR="006B423C" w:rsidRPr="00377C8B" w:rsidRDefault="005073D9" w:rsidP="00693BE5">
            <w:pPr>
              <w:jc w:val="center"/>
              <w:rPr>
                <w:rFonts w:cstheme="minorHAnsi"/>
                <w:color w:val="000000" w:themeColor="text1"/>
                <w:szCs w:val="20"/>
              </w:rPr>
            </w:pPr>
            <w:r>
              <w:rPr>
                <w:rFonts w:cstheme="minorHAnsi" w:hint="eastAsia"/>
                <w:color w:val="000000" w:themeColor="text1"/>
                <w:szCs w:val="20"/>
              </w:rPr>
              <w:t>W</w:t>
            </w:r>
            <w:r>
              <w:rPr>
                <w:rFonts w:cstheme="minorHAnsi"/>
                <w:color w:val="000000" w:themeColor="text1"/>
                <w:szCs w:val="20"/>
              </w:rPr>
              <w:t>esley</w:t>
            </w:r>
          </w:p>
        </w:tc>
        <w:tc>
          <w:tcPr>
            <w:tcW w:w="5670" w:type="dxa"/>
            <w:vAlign w:val="center"/>
          </w:tcPr>
          <w:p w:rsidR="006B423C" w:rsidRPr="00377C8B" w:rsidRDefault="006B423C" w:rsidP="00693BE5">
            <w:pPr>
              <w:rPr>
                <w:rFonts w:cstheme="minorHAnsi"/>
                <w:color w:val="000000" w:themeColor="text1"/>
                <w:szCs w:val="20"/>
              </w:rPr>
            </w:pPr>
            <w:r w:rsidRPr="00377C8B">
              <w:rPr>
                <w:rFonts w:cstheme="minorHAnsi"/>
                <w:color w:val="000000" w:themeColor="text1"/>
                <w:szCs w:val="20"/>
              </w:rPr>
              <w:t>Preliminary Release</w:t>
            </w:r>
          </w:p>
        </w:tc>
      </w:tr>
      <w:tr w:rsidR="006B423C" w:rsidRPr="00377C8B" w:rsidTr="00377C8B">
        <w:tc>
          <w:tcPr>
            <w:tcW w:w="988" w:type="dxa"/>
            <w:vAlign w:val="center"/>
          </w:tcPr>
          <w:p w:rsidR="006B423C" w:rsidRPr="00377C8B" w:rsidRDefault="00857AEF" w:rsidP="00693BE5">
            <w:pPr>
              <w:jc w:val="center"/>
              <w:rPr>
                <w:rFonts w:cstheme="minorHAnsi"/>
                <w:color w:val="000000" w:themeColor="text1"/>
                <w:szCs w:val="20"/>
              </w:rPr>
            </w:pPr>
            <w:r>
              <w:rPr>
                <w:rFonts w:cstheme="minorHAnsi" w:hint="eastAsia"/>
                <w:color w:val="000000" w:themeColor="text1"/>
                <w:szCs w:val="20"/>
              </w:rPr>
              <w:t>0</w:t>
            </w:r>
            <w:r>
              <w:rPr>
                <w:rFonts w:cstheme="minorHAnsi"/>
                <w:color w:val="000000" w:themeColor="text1"/>
                <w:szCs w:val="20"/>
              </w:rPr>
              <w:t>.2</w:t>
            </w:r>
          </w:p>
        </w:tc>
        <w:tc>
          <w:tcPr>
            <w:tcW w:w="1559" w:type="dxa"/>
            <w:vAlign w:val="center"/>
          </w:tcPr>
          <w:p w:rsidR="006B423C" w:rsidRPr="00377C8B" w:rsidRDefault="00857AEF" w:rsidP="00693BE5">
            <w:pPr>
              <w:rPr>
                <w:rFonts w:cstheme="minorHAnsi"/>
                <w:color w:val="000000" w:themeColor="text1"/>
                <w:szCs w:val="20"/>
              </w:rPr>
            </w:pPr>
            <w:r>
              <w:rPr>
                <w:rFonts w:cstheme="minorHAnsi" w:hint="eastAsia"/>
                <w:color w:val="000000" w:themeColor="text1"/>
                <w:szCs w:val="20"/>
              </w:rPr>
              <w:t>2</w:t>
            </w:r>
            <w:r w:rsidR="00426BEB">
              <w:rPr>
                <w:rFonts w:cstheme="minorHAnsi"/>
                <w:color w:val="000000" w:themeColor="text1"/>
                <w:szCs w:val="20"/>
              </w:rPr>
              <w:t>026-03-19</w:t>
            </w:r>
          </w:p>
        </w:tc>
        <w:tc>
          <w:tcPr>
            <w:tcW w:w="1559" w:type="dxa"/>
            <w:vAlign w:val="center"/>
          </w:tcPr>
          <w:p w:rsidR="006B423C" w:rsidRPr="00377C8B" w:rsidRDefault="00857AEF" w:rsidP="00693BE5">
            <w:pPr>
              <w:jc w:val="center"/>
              <w:rPr>
                <w:rFonts w:cstheme="minorHAnsi"/>
                <w:color w:val="000000" w:themeColor="text1"/>
                <w:szCs w:val="20"/>
              </w:rPr>
            </w:pPr>
            <w:r>
              <w:rPr>
                <w:rFonts w:cstheme="minorHAnsi"/>
                <w:color w:val="000000" w:themeColor="text1"/>
                <w:szCs w:val="20"/>
              </w:rPr>
              <w:t>Wesley</w:t>
            </w:r>
          </w:p>
        </w:tc>
        <w:tc>
          <w:tcPr>
            <w:tcW w:w="5670" w:type="dxa"/>
            <w:vAlign w:val="center"/>
          </w:tcPr>
          <w:p w:rsidR="00426BEB" w:rsidRPr="00377C8B" w:rsidRDefault="00426BEB" w:rsidP="00C036A7">
            <w:pPr>
              <w:rPr>
                <w:rFonts w:cstheme="minorHAnsi"/>
                <w:color w:val="000000" w:themeColor="text1"/>
                <w:szCs w:val="20"/>
              </w:rPr>
            </w:pPr>
            <w:r>
              <w:t>Updated</w:t>
            </w:r>
            <w:r w:rsidR="007D54E7">
              <w:t xml:space="preserve"> function map and</w:t>
            </w:r>
            <w:r w:rsidR="00C036A7">
              <w:t xml:space="preserve"> function descriptions </w:t>
            </w:r>
            <w:bookmarkStart w:id="0" w:name="_GoBack"/>
            <w:bookmarkEnd w:id="0"/>
            <w:r>
              <w:t>for clarity and consistency</w:t>
            </w:r>
          </w:p>
        </w:tc>
      </w:tr>
      <w:tr w:rsidR="006B423C" w:rsidRPr="00377C8B" w:rsidTr="00377C8B">
        <w:tc>
          <w:tcPr>
            <w:tcW w:w="988" w:type="dxa"/>
            <w:vAlign w:val="center"/>
          </w:tcPr>
          <w:p w:rsidR="006B423C" w:rsidRPr="00377C8B" w:rsidRDefault="006B423C" w:rsidP="00693BE5">
            <w:pPr>
              <w:jc w:val="center"/>
              <w:rPr>
                <w:rFonts w:cstheme="minorHAnsi"/>
                <w:color w:val="000000" w:themeColor="text1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6B423C" w:rsidRPr="00377C8B" w:rsidRDefault="006B423C" w:rsidP="003079AB">
            <w:pPr>
              <w:rPr>
                <w:rFonts w:cstheme="minorHAnsi"/>
                <w:color w:val="000000" w:themeColor="text1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6B423C" w:rsidRPr="00377C8B" w:rsidRDefault="006B423C" w:rsidP="00693BE5">
            <w:pPr>
              <w:jc w:val="center"/>
              <w:rPr>
                <w:rFonts w:cstheme="minorHAnsi"/>
                <w:color w:val="000000" w:themeColor="text1"/>
                <w:szCs w:val="20"/>
              </w:rPr>
            </w:pPr>
          </w:p>
        </w:tc>
        <w:tc>
          <w:tcPr>
            <w:tcW w:w="5670" w:type="dxa"/>
            <w:vAlign w:val="center"/>
          </w:tcPr>
          <w:p w:rsidR="006B423C" w:rsidRPr="00377C8B" w:rsidRDefault="006B423C" w:rsidP="00693BE5">
            <w:pPr>
              <w:rPr>
                <w:rFonts w:cstheme="minorHAnsi"/>
                <w:color w:val="000000" w:themeColor="text1"/>
                <w:szCs w:val="20"/>
              </w:rPr>
            </w:pPr>
          </w:p>
        </w:tc>
      </w:tr>
      <w:tr w:rsidR="006B423C" w:rsidRPr="00377C8B" w:rsidTr="00377C8B">
        <w:tc>
          <w:tcPr>
            <w:tcW w:w="988" w:type="dxa"/>
            <w:vAlign w:val="center"/>
          </w:tcPr>
          <w:p w:rsidR="006B423C" w:rsidRPr="00377C8B" w:rsidRDefault="006B423C" w:rsidP="00693BE5">
            <w:pPr>
              <w:jc w:val="center"/>
              <w:rPr>
                <w:rFonts w:cstheme="minorHAnsi"/>
                <w:color w:val="000000" w:themeColor="text1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6B423C" w:rsidRPr="00377C8B" w:rsidRDefault="006B423C" w:rsidP="003079AB">
            <w:pPr>
              <w:rPr>
                <w:rFonts w:cstheme="minorHAnsi"/>
                <w:color w:val="000000" w:themeColor="text1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6B423C" w:rsidRPr="00377C8B" w:rsidRDefault="006B423C" w:rsidP="00693BE5">
            <w:pPr>
              <w:jc w:val="center"/>
              <w:rPr>
                <w:rFonts w:cstheme="minorHAnsi"/>
                <w:color w:val="000000" w:themeColor="text1"/>
                <w:szCs w:val="20"/>
              </w:rPr>
            </w:pPr>
          </w:p>
        </w:tc>
        <w:tc>
          <w:tcPr>
            <w:tcW w:w="5670" w:type="dxa"/>
            <w:vAlign w:val="center"/>
          </w:tcPr>
          <w:p w:rsidR="006B423C" w:rsidRPr="00377C8B" w:rsidRDefault="006B423C" w:rsidP="00693BE5">
            <w:pPr>
              <w:rPr>
                <w:rFonts w:cstheme="minorHAnsi"/>
                <w:color w:val="000000" w:themeColor="text1"/>
                <w:szCs w:val="20"/>
              </w:rPr>
            </w:pPr>
          </w:p>
        </w:tc>
      </w:tr>
      <w:tr w:rsidR="006B423C" w:rsidRPr="00377C8B" w:rsidTr="00377C8B">
        <w:tc>
          <w:tcPr>
            <w:tcW w:w="988" w:type="dxa"/>
            <w:vAlign w:val="center"/>
          </w:tcPr>
          <w:p w:rsidR="006B423C" w:rsidRPr="00377C8B" w:rsidRDefault="006B423C" w:rsidP="00693BE5">
            <w:pPr>
              <w:jc w:val="center"/>
              <w:rPr>
                <w:rFonts w:cstheme="minorHAnsi"/>
                <w:color w:val="000000" w:themeColor="text1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6B423C" w:rsidRPr="00377C8B" w:rsidRDefault="006B423C" w:rsidP="003079AB">
            <w:pPr>
              <w:rPr>
                <w:rFonts w:cstheme="minorHAnsi"/>
                <w:color w:val="000000" w:themeColor="text1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6B423C" w:rsidRPr="00377C8B" w:rsidRDefault="006B423C" w:rsidP="00693BE5">
            <w:pPr>
              <w:jc w:val="center"/>
              <w:rPr>
                <w:rFonts w:cstheme="minorHAnsi"/>
                <w:color w:val="000000" w:themeColor="text1"/>
                <w:szCs w:val="20"/>
              </w:rPr>
            </w:pPr>
          </w:p>
        </w:tc>
        <w:tc>
          <w:tcPr>
            <w:tcW w:w="5670" w:type="dxa"/>
            <w:vAlign w:val="center"/>
          </w:tcPr>
          <w:p w:rsidR="006B423C" w:rsidRPr="00377C8B" w:rsidRDefault="006B423C" w:rsidP="00693BE5">
            <w:pPr>
              <w:rPr>
                <w:rFonts w:cstheme="minorHAnsi"/>
                <w:color w:val="000000" w:themeColor="text1"/>
                <w:szCs w:val="20"/>
              </w:rPr>
            </w:pPr>
          </w:p>
        </w:tc>
      </w:tr>
    </w:tbl>
    <w:p w:rsidR="006B423C" w:rsidRDefault="006B423C" w:rsidP="006B423C">
      <w:pPr>
        <w:rPr>
          <w:color w:val="000000" w:themeColor="text1"/>
          <w:sz w:val="22"/>
        </w:rPr>
      </w:pPr>
    </w:p>
    <w:p w:rsidR="00E17C87" w:rsidRDefault="00552CBC" w:rsidP="00E17C87">
      <w:pPr>
        <w:spacing w:before="0" w:after="0"/>
        <w:rPr>
          <w:rStyle w:val="af5"/>
        </w:rPr>
      </w:pPr>
      <w:r>
        <w:br w:type="page"/>
      </w:r>
    </w:p>
    <w:p w:rsidR="00E17C87" w:rsidRPr="00A350A0" w:rsidRDefault="00E17C87" w:rsidP="00A350A0">
      <w:pPr>
        <w:pStyle w:val="af6"/>
        <w:rPr>
          <w:rStyle w:val="af5"/>
        </w:rPr>
      </w:pPr>
      <w:r w:rsidRPr="00A350A0">
        <w:rPr>
          <w:rStyle w:val="af5"/>
        </w:rPr>
        <w:lastRenderedPageBreak/>
        <w:t>BASIC INFORMATION</w:t>
      </w:r>
    </w:p>
    <w:p w:rsidR="00E17C87" w:rsidRPr="00E17C87" w:rsidRDefault="00E17C87" w:rsidP="00E17C87"/>
    <w:p w:rsidR="00E17C87" w:rsidRPr="00E17C87" w:rsidRDefault="00E17C87" w:rsidP="00E17C87">
      <w:pPr>
        <w:spacing w:before="0" w:after="0"/>
        <w:rPr>
          <w:rStyle w:val="af4"/>
        </w:rPr>
      </w:pPr>
      <w:r w:rsidRPr="00E17C87">
        <w:rPr>
          <w:rStyle w:val="af4"/>
        </w:rPr>
        <w:t>Category</w:t>
      </w:r>
    </w:p>
    <w:tbl>
      <w:tblPr>
        <w:tblW w:w="264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20"/>
        <w:gridCol w:w="920"/>
      </w:tblGrid>
      <w:tr w:rsidR="00E17C87" w:rsidRPr="004B4866" w:rsidTr="00693BE5">
        <w:trPr>
          <w:trHeight w:val="310"/>
        </w:trPr>
        <w:tc>
          <w:tcPr>
            <w:tcW w:w="1720" w:type="dxa"/>
            <w:tcBorders>
              <w:top w:val="single" w:sz="4" w:space="0" w:color="757171"/>
              <w:left w:val="single" w:sz="4" w:space="0" w:color="757171"/>
              <w:bottom w:val="single" w:sz="4" w:space="0" w:color="auto"/>
              <w:right w:val="single" w:sz="4" w:space="0" w:color="757171"/>
            </w:tcBorders>
            <w:shd w:val="clear" w:color="000000" w:fill="70AD47"/>
            <w:noWrap/>
            <w:vAlign w:val="center"/>
            <w:hideMark/>
          </w:tcPr>
          <w:p w:rsidR="00E17C87" w:rsidRPr="004B4866" w:rsidRDefault="00E17C87" w:rsidP="00A229B0">
            <w:pPr>
              <w:ind w:leftChars="45" w:left="90"/>
              <w:rPr>
                <w:b/>
              </w:rPr>
            </w:pPr>
            <w:r w:rsidRPr="004B4866">
              <w:rPr>
                <w:b/>
              </w:rPr>
              <w:t>Division</w:t>
            </w:r>
          </w:p>
        </w:tc>
        <w:tc>
          <w:tcPr>
            <w:tcW w:w="920" w:type="dxa"/>
            <w:tcBorders>
              <w:top w:val="single" w:sz="4" w:space="0" w:color="757171"/>
              <w:left w:val="nil"/>
              <w:bottom w:val="single" w:sz="4" w:space="0" w:color="auto"/>
              <w:right w:val="single" w:sz="4" w:space="0" w:color="757171"/>
            </w:tcBorders>
            <w:shd w:val="clear" w:color="000000" w:fill="70AD47"/>
            <w:noWrap/>
            <w:vAlign w:val="center"/>
            <w:hideMark/>
          </w:tcPr>
          <w:p w:rsidR="00E17C87" w:rsidRPr="004B4866" w:rsidRDefault="00E17C87" w:rsidP="00A229B0">
            <w:pPr>
              <w:ind w:leftChars="45" w:left="90"/>
              <w:rPr>
                <w:b/>
              </w:rPr>
            </w:pPr>
            <w:r w:rsidRPr="004B4866">
              <w:rPr>
                <w:b/>
              </w:rPr>
              <w:t>DV</w:t>
            </w:r>
          </w:p>
        </w:tc>
      </w:tr>
      <w:tr w:rsidR="00E17C87" w:rsidRPr="004B4866" w:rsidTr="00693BE5">
        <w:trPr>
          <w:trHeight w:val="310"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17C87" w:rsidRPr="004B4866" w:rsidRDefault="00625175" w:rsidP="00A229B0">
            <w:pPr>
              <w:ind w:leftChars="45" w:left="90"/>
              <w:rPr>
                <w:b/>
              </w:rPr>
            </w:pPr>
            <w:r>
              <w:rPr>
                <w:b/>
              </w:rPr>
              <w:t>Control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17C87" w:rsidRPr="004B4866" w:rsidRDefault="00AA38D2" w:rsidP="00A229B0">
            <w:pPr>
              <w:ind w:leftChars="45" w:left="90"/>
              <w:rPr>
                <w:b/>
              </w:rPr>
            </w:pPr>
            <w:r>
              <w:rPr>
                <w:b/>
              </w:rPr>
              <w:t>TBD</w:t>
            </w:r>
          </w:p>
        </w:tc>
      </w:tr>
      <w:tr w:rsidR="00E17C87" w:rsidRPr="004B4866" w:rsidTr="00693BE5">
        <w:trPr>
          <w:trHeight w:val="310"/>
        </w:trPr>
        <w:tc>
          <w:tcPr>
            <w:tcW w:w="172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E17C87" w:rsidRPr="004B4866" w:rsidRDefault="00E17C87" w:rsidP="00693BE5">
            <w:pPr>
              <w:rPr>
                <w:b/>
              </w:rPr>
            </w:pPr>
          </w:p>
        </w:tc>
        <w:tc>
          <w:tcPr>
            <w:tcW w:w="92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E17C87" w:rsidRPr="004B4866" w:rsidRDefault="00E17C87" w:rsidP="00693BE5">
            <w:pPr>
              <w:rPr>
                <w:b/>
              </w:rPr>
            </w:pPr>
          </w:p>
        </w:tc>
      </w:tr>
    </w:tbl>
    <w:p w:rsidR="00E17C87" w:rsidRDefault="00E17C87" w:rsidP="00E17C87">
      <w:pPr>
        <w:rPr>
          <w:b/>
        </w:rPr>
      </w:pPr>
    </w:p>
    <w:tbl>
      <w:tblPr>
        <w:tblW w:w="520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378"/>
        <w:gridCol w:w="1586"/>
        <w:gridCol w:w="6175"/>
      </w:tblGrid>
      <w:tr w:rsidR="00E17C87" w:rsidRPr="004B4866" w:rsidTr="00A229B0">
        <w:trPr>
          <w:trHeight w:val="310"/>
        </w:trPr>
        <w:tc>
          <w:tcPr>
            <w:tcW w:w="1173" w:type="pct"/>
            <w:shd w:val="clear" w:color="auto" w:fill="008AAB" w:themeFill="accent1"/>
          </w:tcPr>
          <w:p w:rsidR="00E17C87" w:rsidRPr="00A350A0" w:rsidRDefault="00E17C87" w:rsidP="00A229B0">
            <w:pPr>
              <w:ind w:leftChars="56" w:left="112"/>
              <w:rPr>
                <w:b/>
                <w:color w:val="FFFFFF" w:themeColor="background1"/>
              </w:rPr>
            </w:pPr>
            <w:r w:rsidRPr="00A350A0">
              <w:rPr>
                <w:rFonts w:hint="eastAsia"/>
                <w:b/>
                <w:color w:val="FFFFFF" w:themeColor="background1"/>
              </w:rPr>
              <w:t>M</w:t>
            </w:r>
            <w:r w:rsidRPr="00A350A0">
              <w:rPr>
                <w:b/>
                <w:color w:val="FFFFFF" w:themeColor="background1"/>
              </w:rPr>
              <w:t xml:space="preserve">odel </w:t>
            </w:r>
            <w:r w:rsidRPr="00A350A0">
              <w:rPr>
                <w:rFonts w:hint="eastAsia"/>
                <w:b/>
                <w:color w:val="FFFFFF" w:themeColor="background1"/>
              </w:rPr>
              <w:t>Na</w:t>
            </w:r>
            <w:r w:rsidRPr="00A350A0">
              <w:rPr>
                <w:b/>
                <w:color w:val="FFFFFF" w:themeColor="background1"/>
              </w:rPr>
              <w:t>me</w:t>
            </w:r>
          </w:p>
        </w:tc>
        <w:tc>
          <w:tcPr>
            <w:tcW w:w="782" w:type="pct"/>
            <w:shd w:val="clear" w:color="auto" w:fill="008AAB" w:themeFill="accent1"/>
            <w:noWrap/>
            <w:vAlign w:val="center"/>
            <w:hideMark/>
          </w:tcPr>
          <w:p w:rsidR="00E17C87" w:rsidRPr="00A350A0" w:rsidRDefault="00E17C87" w:rsidP="00A229B0">
            <w:pPr>
              <w:ind w:leftChars="56" w:left="112"/>
              <w:rPr>
                <w:b/>
                <w:color w:val="FFFFFF" w:themeColor="background1"/>
              </w:rPr>
            </w:pPr>
            <w:proofErr w:type="spellStart"/>
            <w:r w:rsidRPr="00A350A0">
              <w:rPr>
                <w:b/>
                <w:color w:val="FFFFFF" w:themeColor="background1"/>
              </w:rPr>
              <w:t>Hier</w:t>
            </w:r>
            <w:proofErr w:type="spellEnd"/>
            <w:r w:rsidRPr="00A350A0">
              <w:rPr>
                <w:b/>
                <w:color w:val="FFFFFF" w:themeColor="background1"/>
              </w:rPr>
              <w:t xml:space="preserve"> ID</w:t>
            </w:r>
          </w:p>
        </w:tc>
        <w:tc>
          <w:tcPr>
            <w:tcW w:w="3045" w:type="pct"/>
            <w:shd w:val="clear" w:color="auto" w:fill="008AAB" w:themeFill="accent1"/>
            <w:noWrap/>
            <w:vAlign w:val="center"/>
            <w:hideMark/>
          </w:tcPr>
          <w:p w:rsidR="00E17C87" w:rsidRPr="00A350A0" w:rsidRDefault="00E17C87" w:rsidP="00A229B0">
            <w:pPr>
              <w:ind w:leftChars="56" w:left="112"/>
              <w:rPr>
                <w:b/>
                <w:color w:val="FFFFFF" w:themeColor="background1"/>
              </w:rPr>
            </w:pPr>
            <w:r w:rsidRPr="00A350A0">
              <w:rPr>
                <w:b/>
                <w:color w:val="FFFFFF" w:themeColor="background1"/>
              </w:rPr>
              <w:t>Product hierarchy</w:t>
            </w:r>
          </w:p>
        </w:tc>
      </w:tr>
      <w:tr w:rsidR="00E17C87" w:rsidRPr="004B4866" w:rsidTr="00796C1E">
        <w:trPr>
          <w:trHeight w:val="310"/>
        </w:trPr>
        <w:tc>
          <w:tcPr>
            <w:tcW w:w="1173" w:type="pct"/>
          </w:tcPr>
          <w:p w:rsidR="00E17C87" w:rsidRPr="004B4866" w:rsidRDefault="00AA38D2" w:rsidP="00A229B0">
            <w:pPr>
              <w:ind w:leftChars="56" w:left="112"/>
              <w:rPr>
                <w:b/>
              </w:rPr>
            </w:pPr>
            <w:r>
              <w:rPr>
                <w:b/>
              </w:rPr>
              <w:t>TBD</w:t>
            </w:r>
          </w:p>
        </w:tc>
        <w:tc>
          <w:tcPr>
            <w:tcW w:w="782" w:type="pct"/>
            <w:shd w:val="clear" w:color="auto" w:fill="auto"/>
            <w:noWrap/>
            <w:hideMark/>
          </w:tcPr>
          <w:p w:rsidR="00E17C87" w:rsidRPr="004B4866" w:rsidRDefault="00AA38D2" w:rsidP="00A229B0">
            <w:pPr>
              <w:ind w:leftChars="56" w:left="112"/>
              <w:rPr>
                <w:b/>
              </w:rPr>
            </w:pPr>
            <w:r>
              <w:rPr>
                <w:b/>
              </w:rPr>
              <w:t>TBD</w:t>
            </w:r>
          </w:p>
        </w:tc>
        <w:tc>
          <w:tcPr>
            <w:tcW w:w="3045" w:type="pct"/>
            <w:shd w:val="clear" w:color="auto" w:fill="auto"/>
            <w:noWrap/>
          </w:tcPr>
          <w:p w:rsidR="00E17C87" w:rsidRPr="004B4866" w:rsidRDefault="00625175" w:rsidP="00625175">
            <w:pPr>
              <w:ind w:leftChars="56" w:left="112"/>
              <w:rPr>
                <w:b/>
              </w:rPr>
            </w:pPr>
            <w:proofErr w:type="spellStart"/>
            <w:r>
              <w:rPr>
                <w:b/>
              </w:rPr>
              <w:t>Master_Control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Pad_Desktop</w:t>
            </w:r>
            <w:proofErr w:type="spellEnd"/>
          </w:p>
        </w:tc>
      </w:tr>
    </w:tbl>
    <w:p w:rsidR="00E17C87" w:rsidRDefault="00E17C87" w:rsidP="00E17C87">
      <w:pPr>
        <w:rPr>
          <w:b/>
        </w:rPr>
      </w:pPr>
    </w:p>
    <w:p w:rsidR="00E17C87" w:rsidRPr="00E17C87" w:rsidRDefault="00E17C87" w:rsidP="00E17C87">
      <w:pPr>
        <w:rPr>
          <w:rStyle w:val="af4"/>
        </w:rPr>
      </w:pPr>
      <w:r w:rsidRPr="00E17C87">
        <w:rPr>
          <w:rStyle w:val="af4"/>
          <w:rFonts w:hint="eastAsia"/>
        </w:rPr>
        <w:t>S</w:t>
      </w:r>
      <w:r w:rsidRPr="00E17C87">
        <w:rPr>
          <w:rStyle w:val="af4"/>
        </w:rPr>
        <w:t>KUs</w:t>
      </w:r>
    </w:p>
    <w:p w:rsidR="00A350A0" w:rsidRPr="005F52C4" w:rsidRDefault="00AA38D2" w:rsidP="00C47140">
      <w:pPr>
        <w:pStyle w:val="a"/>
        <w:numPr>
          <w:ilvl w:val="0"/>
          <w:numId w:val="3"/>
        </w:numPr>
      </w:pPr>
      <w:bookmarkStart w:id="1" w:name="_SKUs"/>
      <w:bookmarkStart w:id="2" w:name="_CDPW_K3RT_US"/>
      <w:bookmarkStart w:id="3" w:name="_Toc152777192"/>
      <w:bookmarkEnd w:id="1"/>
      <w:bookmarkEnd w:id="2"/>
      <w:r>
        <w:rPr>
          <w:b/>
        </w:rPr>
        <w:t>TBD</w:t>
      </w:r>
      <w:r w:rsidR="00E17C87" w:rsidRPr="005F52C4">
        <w:tab/>
      </w:r>
      <w:r w:rsidR="00E17C87" w:rsidRPr="005F52C4">
        <w:tab/>
      </w:r>
      <w:bookmarkEnd w:id="3"/>
      <w:sdt>
        <w:sdtPr>
          <w:alias w:val="標題"/>
          <w:tag w:val=""/>
          <w:id w:val="-1013759460"/>
          <w:placeholder>
            <w:docPart w:val="CED3229DDE1F45FCBD9C74A143E55731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353E40">
            <w:t>Android Controller PAD</w:t>
          </w:r>
        </w:sdtContent>
      </w:sdt>
    </w:p>
    <w:p w:rsidR="00E17C87" w:rsidRPr="005F52C4" w:rsidRDefault="00E17C87" w:rsidP="00772914">
      <w:pPr>
        <w:ind w:left="720"/>
      </w:pPr>
    </w:p>
    <w:p w:rsidR="00E17C87" w:rsidRDefault="00E17C87" w:rsidP="001B3D48">
      <w:pPr>
        <w:pStyle w:val="a"/>
      </w:pPr>
      <w:r>
        <w:br w:type="page"/>
      </w:r>
    </w:p>
    <w:sdt>
      <w:sdtPr>
        <w:rPr>
          <w:rFonts w:ascii="Open Sans" w:eastAsia="微軟正黑體" w:hAnsi="Open Sans" w:cs="Open Sans"/>
          <w:color w:val="auto"/>
          <w:sz w:val="20"/>
          <w:szCs w:val="24"/>
          <w:lang w:val="zh-TW"/>
        </w:rPr>
        <w:id w:val="-8944251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937E6" w:rsidRDefault="003937E6">
          <w:pPr>
            <w:pStyle w:val="af6"/>
          </w:pPr>
          <w:r>
            <w:rPr>
              <w:lang w:val="zh-TW"/>
            </w:rPr>
            <w:t>內容</w:t>
          </w:r>
        </w:p>
        <w:p w:rsidR="003937E6" w:rsidRDefault="003937E6">
          <w:pPr>
            <w:pStyle w:val="12"/>
            <w:tabs>
              <w:tab w:val="left" w:pos="480"/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9827884" w:history="1">
            <w:r w:rsidRPr="00AB0EDE">
              <w:rPr>
                <w:rStyle w:val="aa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B0EDE">
              <w:rPr>
                <w:rStyle w:val="aa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_Toc189827884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3D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37E6" w:rsidRDefault="00857AEF">
          <w:pPr>
            <w:pStyle w:val="21"/>
            <w:tabs>
              <w:tab w:val="left" w:pos="960"/>
              <w:tab w:val="right" w:leader="dot" w:pos="9736"/>
            </w:tabs>
            <w:ind w:left="40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827885" w:history="1">
            <w:r w:rsidR="003937E6" w:rsidRPr="00AB0EDE">
              <w:rPr>
                <w:rStyle w:val="aa"/>
                <w:noProof/>
              </w:rPr>
              <w:t>1.1</w:t>
            </w:r>
            <w:r w:rsidR="003937E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937E6" w:rsidRPr="00AB0EDE">
              <w:rPr>
                <w:rStyle w:val="aa"/>
                <w:noProof/>
              </w:rPr>
              <w:t>Overview</w:t>
            </w:r>
            <w:r w:rsidR="003937E6">
              <w:rPr>
                <w:noProof/>
                <w:webHidden/>
              </w:rPr>
              <w:tab/>
            </w:r>
            <w:r w:rsidR="003937E6">
              <w:rPr>
                <w:noProof/>
                <w:webHidden/>
              </w:rPr>
              <w:fldChar w:fldCharType="begin"/>
            </w:r>
            <w:r w:rsidR="003937E6">
              <w:rPr>
                <w:noProof/>
                <w:webHidden/>
              </w:rPr>
              <w:instrText xml:space="preserve"> PAGEREF _Toc189827885 \h </w:instrText>
            </w:r>
            <w:r w:rsidR="003937E6">
              <w:rPr>
                <w:noProof/>
                <w:webHidden/>
              </w:rPr>
            </w:r>
            <w:r w:rsidR="003937E6">
              <w:rPr>
                <w:noProof/>
                <w:webHidden/>
              </w:rPr>
              <w:fldChar w:fldCharType="separate"/>
            </w:r>
            <w:r w:rsidR="005073D9">
              <w:rPr>
                <w:noProof/>
                <w:webHidden/>
              </w:rPr>
              <w:t>2</w:t>
            </w:r>
            <w:r w:rsidR="003937E6">
              <w:rPr>
                <w:noProof/>
                <w:webHidden/>
              </w:rPr>
              <w:fldChar w:fldCharType="end"/>
            </w:r>
          </w:hyperlink>
        </w:p>
        <w:p w:rsidR="003937E6" w:rsidRDefault="00857AEF">
          <w:pPr>
            <w:pStyle w:val="21"/>
            <w:tabs>
              <w:tab w:val="left" w:pos="960"/>
              <w:tab w:val="right" w:leader="dot" w:pos="9736"/>
            </w:tabs>
            <w:ind w:left="40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827886" w:history="1">
            <w:r w:rsidR="003937E6" w:rsidRPr="00AB0EDE">
              <w:rPr>
                <w:rStyle w:val="aa"/>
                <w:noProof/>
              </w:rPr>
              <w:t>1.2</w:t>
            </w:r>
            <w:r w:rsidR="003937E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937E6" w:rsidRPr="00AB0EDE">
              <w:rPr>
                <w:rStyle w:val="aa"/>
                <w:noProof/>
              </w:rPr>
              <w:t>Feature</w:t>
            </w:r>
            <w:r w:rsidR="003937E6">
              <w:rPr>
                <w:noProof/>
                <w:webHidden/>
              </w:rPr>
              <w:tab/>
            </w:r>
            <w:r w:rsidR="003937E6">
              <w:rPr>
                <w:noProof/>
                <w:webHidden/>
              </w:rPr>
              <w:fldChar w:fldCharType="begin"/>
            </w:r>
            <w:r w:rsidR="003937E6">
              <w:rPr>
                <w:noProof/>
                <w:webHidden/>
              </w:rPr>
              <w:instrText xml:space="preserve"> PAGEREF _Toc189827886 \h </w:instrText>
            </w:r>
            <w:r w:rsidR="003937E6">
              <w:rPr>
                <w:noProof/>
                <w:webHidden/>
              </w:rPr>
            </w:r>
            <w:r w:rsidR="003937E6">
              <w:rPr>
                <w:noProof/>
                <w:webHidden/>
              </w:rPr>
              <w:fldChar w:fldCharType="separate"/>
            </w:r>
            <w:r w:rsidR="005073D9">
              <w:rPr>
                <w:noProof/>
                <w:webHidden/>
              </w:rPr>
              <w:t>2</w:t>
            </w:r>
            <w:r w:rsidR="003937E6">
              <w:rPr>
                <w:noProof/>
                <w:webHidden/>
              </w:rPr>
              <w:fldChar w:fldCharType="end"/>
            </w:r>
          </w:hyperlink>
        </w:p>
        <w:p w:rsidR="003937E6" w:rsidRDefault="00857AEF">
          <w:pPr>
            <w:pStyle w:val="21"/>
            <w:tabs>
              <w:tab w:val="left" w:pos="960"/>
              <w:tab w:val="right" w:leader="dot" w:pos="9736"/>
            </w:tabs>
            <w:ind w:left="40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827887" w:history="1">
            <w:r w:rsidR="003937E6" w:rsidRPr="00AB0EDE">
              <w:rPr>
                <w:rStyle w:val="aa"/>
                <w:noProof/>
              </w:rPr>
              <w:t>1.3</w:t>
            </w:r>
            <w:r w:rsidR="003937E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937E6" w:rsidRPr="00AB0EDE">
              <w:rPr>
                <w:rStyle w:val="aa"/>
                <w:noProof/>
              </w:rPr>
              <w:t>Launch Information</w:t>
            </w:r>
            <w:r w:rsidR="003937E6">
              <w:rPr>
                <w:noProof/>
                <w:webHidden/>
              </w:rPr>
              <w:tab/>
            </w:r>
            <w:r w:rsidR="003937E6">
              <w:rPr>
                <w:noProof/>
                <w:webHidden/>
              </w:rPr>
              <w:fldChar w:fldCharType="begin"/>
            </w:r>
            <w:r w:rsidR="003937E6">
              <w:rPr>
                <w:noProof/>
                <w:webHidden/>
              </w:rPr>
              <w:instrText xml:space="preserve"> PAGEREF _Toc189827887 \h </w:instrText>
            </w:r>
            <w:r w:rsidR="003937E6">
              <w:rPr>
                <w:noProof/>
                <w:webHidden/>
              </w:rPr>
            </w:r>
            <w:r w:rsidR="003937E6">
              <w:rPr>
                <w:noProof/>
                <w:webHidden/>
              </w:rPr>
              <w:fldChar w:fldCharType="separate"/>
            </w:r>
            <w:r w:rsidR="005073D9">
              <w:rPr>
                <w:noProof/>
                <w:webHidden/>
              </w:rPr>
              <w:t>2</w:t>
            </w:r>
            <w:r w:rsidR="003937E6">
              <w:rPr>
                <w:noProof/>
                <w:webHidden/>
              </w:rPr>
              <w:fldChar w:fldCharType="end"/>
            </w:r>
          </w:hyperlink>
        </w:p>
        <w:p w:rsidR="003937E6" w:rsidRDefault="00857AEF">
          <w:pPr>
            <w:pStyle w:val="21"/>
            <w:tabs>
              <w:tab w:val="left" w:pos="960"/>
              <w:tab w:val="right" w:leader="dot" w:pos="9736"/>
            </w:tabs>
            <w:ind w:left="40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827888" w:history="1">
            <w:r w:rsidR="003937E6" w:rsidRPr="00AB0EDE">
              <w:rPr>
                <w:rStyle w:val="aa"/>
                <w:noProof/>
              </w:rPr>
              <w:t>1.4</w:t>
            </w:r>
            <w:r w:rsidR="003937E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937E6" w:rsidRPr="00AB0EDE">
              <w:rPr>
                <w:rStyle w:val="aa"/>
                <w:noProof/>
              </w:rPr>
              <w:t>Compatible Products</w:t>
            </w:r>
            <w:r w:rsidR="003937E6">
              <w:rPr>
                <w:noProof/>
                <w:webHidden/>
              </w:rPr>
              <w:tab/>
            </w:r>
            <w:r w:rsidR="003937E6">
              <w:rPr>
                <w:noProof/>
                <w:webHidden/>
              </w:rPr>
              <w:fldChar w:fldCharType="begin"/>
            </w:r>
            <w:r w:rsidR="003937E6">
              <w:rPr>
                <w:noProof/>
                <w:webHidden/>
              </w:rPr>
              <w:instrText xml:space="preserve"> PAGEREF _Toc189827888 \h </w:instrText>
            </w:r>
            <w:r w:rsidR="003937E6">
              <w:rPr>
                <w:noProof/>
                <w:webHidden/>
              </w:rPr>
            </w:r>
            <w:r w:rsidR="003937E6">
              <w:rPr>
                <w:noProof/>
                <w:webHidden/>
              </w:rPr>
              <w:fldChar w:fldCharType="separate"/>
            </w:r>
            <w:r w:rsidR="005073D9">
              <w:rPr>
                <w:noProof/>
                <w:webHidden/>
              </w:rPr>
              <w:t>2</w:t>
            </w:r>
            <w:r w:rsidR="003937E6">
              <w:rPr>
                <w:noProof/>
                <w:webHidden/>
              </w:rPr>
              <w:fldChar w:fldCharType="end"/>
            </w:r>
          </w:hyperlink>
        </w:p>
        <w:p w:rsidR="003937E6" w:rsidRDefault="00857AEF">
          <w:pPr>
            <w:pStyle w:val="12"/>
            <w:tabs>
              <w:tab w:val="left" w:pos="480"/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827889" w:history="1">
            <w:r w:rsidR="003937E6" w:rsidRPr="00AB0EDE">
              <w:rPr>
                <w:rStyle w:val="aa"/>
                <w:noProof/>
              </w:rPr>
              <w:t>2</w:t>
            </w:r>
            <w:r w:rsidR="003937E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937E6" w:rsidRPr="00AB0EDE">
              <w:rPr>
                <w:rStyle w:val="aa"/>
                <w:noProof/>
              </w:rPr>
              <w:t>Applications</w:t>
            </w:r>
            <w:r w:rsidR="003937E6">
              <w:rPr>
                <w:noProof/>
                <w:webHidden/>
              </w:rPr>
              <w:tab/>
            </w:r>
            <w:r w:rsidR="003937E6">
              <w:rPr>
                <w:noProof/>
                <w:webHidden/>
              </w:rPr>
              <w:fldChar w:fldCharType="begin"/>
            </w:r>
            <w:r w:rsidR="003937E6">
              <w:rPr>
                <w:noProof/>
                <w:webHidden/>
              </w:rPr>
              <w:instrText xml:space="preserve"> PAGEREF _Toc189827889 \h </w:instrText>
            </w:r>
            <w:r w:rsidR="003937E6">
              <w:rPr>
                <w:noProof/>
                <w:webHidden/>
              </w:rPr>
            </w:r>
            <w:r w:rsidR="003937E6">
              <w:rPr>
                <w:noProof/>
                <w:webHidden/>
              </w:rPr>
              <w:fldChar w:fldCharType="separate"/>
            </w:r>
            <w:r w:rsidR="005073D9">
              <w:rPr>
                <w:noProof/>
                <w:webHidden/>
              </w:rPr>
              <w:t>2</w:t>
            </w:r>
            <w:r w:rsidR="003937E6">
              <w:rPr>
                <w:noProof/>
                <w:webHidden/>
              </w:rPr>
              <w:fldChar w:fldCharType="end"/>
            </w:r>
          </w:hyperlink>
        </w:p>
        <w:p w:rsidR="003937E6" w:rsidRDefault="00857AEF">
          <w:pPr>
            <w:pStyle w:val="21"/>
            <w:tabs>
              <w:tab w:val="left" w:pos="960"/>
              <w:tab w:val="right" w:leader="dot" w:pos="9736"/>
            </w:tabs>
            <w:ind w:left="40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827890" w:history="1">
            <w:r w:rsidR="003937E6" w:rsidRPr="00AB0EDE">
              <w:rPr>
                <w:rStyle w:val="aa"/>
                <w:noProof/>
              </w:rPr>
              <w:t>2.1</w:t>
            </w:r>
            <w:r w:rsidR="003937E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937E6" w:rsidRPr="00AB0EDE">
              <w:rPr>
                <w:rStyle w:val="aa"/>
                <w:noProof/>
              </w:rPr>
              <w:t>Applications</w:t>
            </w:r>
            <w:r w:rsidR="003937E6">
              <w:rPr>
                <w:noProof/>
                <w:webHidden/>
              </w:rPr>
              <w:tab/>
            </w:r>
            <w:r w:rsidR="003937E6">
              <w:rPr>
                <w:noProof/>
                <w:webHidden/>
              </w:rPr>
              <w:fldChar w:fldCharType="begin"/>
            </w:r>
            <w:r w:rsidR="003937E6">
              <w:rPr>
                <w:noProof/>
                <w:webHidden/>
              </w:rPr>
              <w:instrText xml:space="preserve"> PAGEREF _Toc189827890 \h </w:instrText>
            </w:r>
            <w:r w:rsidR="003937E6">
              <w:rPr>
                <w:noProof/>
                <w:webHidden/>
              </w:rPr>
            </w:r>
            <w:r w:rsidR="003937E6">
              <w:rPr>
                <w:noProof/>
                <w:webHidden/>
              </w:rPr>
              <w:fldChar w:fldCharType="separate"/>
            </w:r>
            <w:r w:rsidR="005073D9">
              <w:rPr>
                <w:noProof/>
                <w:webHidden/>
              </w:rPr>
              <w:t>2</w:t>
            </w:r>
            <w:r w:rsidR="003937E6">
              <w:rPr>
                <w:noProof/>
                <w:webHidden/>
              </w:rPr>
              <w:fldChar w:fldCharType="end"/>
            </w:r>
          </w:hyperlink>
        </w:p>
        <w:p w:rsidR="003937E6" w:rsidRDefault="00857AEF">
          <w:pPr>
            <w:pStyle w:val="21"/>
            <w:tabs>
              <w:tab w:val="left" w:pos="960"/>
              <w:tab w:val="right" w:leader="dot" w:pos="9736"/>
            </w:tabs>
            <w:ind w:left="40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827891" w:history="1">
            <w:r w:rsidR="003937E6" w:rsidRPr="00AB0EDE">
              <w:rPr>
                <w:rStyle w:val="aa"/>
                <w:noProof/>
              </w:rPr>
              <w:t>2.2</w:t>
            </w:r>
            <w:r w:rsidR="003937E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937E6" w:rsidRPr="00AB0EDE">
              <w:rPr>
                <w:rStyle w:val="aa"/>
                <w:noProof/>
              </w:rPr>
              <w:t>Use Cases</w:t>
            </w:r>
            <w:r w:rsidR="003937E6">
              <w:rPr>
                <w:noProof/>
                <w:webHidden/>
              </w:rPr>
              <w:tab/>
            </w:r>
            <w:r w:rsidR="003937E6">
              <w:rPr>
                <w:noProof/>
                <w:webHidden/>
              </w:rPr>
              <w:fldChar w:fldCharType="begin"/>
            </w:r>
            <w:r w:rsidR="003937E6">
              <w:rPr>
                <w:noProof/>
                <w:webHidden/>
              </w:rPr>
              <w:instrText xml:space="preserve"> PAGEREF _Toc189827891 \h </w:instrText>
            </w:r>
            <w:r w:rsidR="003937E6">
              <w:rPr>
                <w:noProof/>
                <w:webHidden/>
              </w:rPr>
            </w:r>
            <w:r w:rsidR="003937E6">
              <w:rPr>
                <w:noProof/>
                <w:webHidden/>
              </w:rPr>
              <w:fldChar w:fldCharType="separate"/>
            </w:r>
            <w:r w:rsidR="005073D9">
              <w:rPr>
                <w:noProof/>
                <w:webHidden/>
              </w:rPr>
              <w:t>2</w:t>
            </w:r>
            <w:r w:rsidR="003937E6">
              <w:rPr>
                <w:noProof/>
                <w:webHidden/>
              </w:rPr>
              <w:fldChar w:fldCharType="end"/>
            </w:r>
          </w:hyperlink>
        </w:p>
        <w:p w:rsidR="003937E6" w:rsidRDefault="00857AEF">
          <w:pPr>
            <w:pStyle w:val="12"/>
            <w:tabs>
              <w:tab w:val="left" w:pos="480"/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827892" w:history="1">
            <w:r w:rsidR="003937E6" w:rsidRPr="00AB0EDE">
              <w:rPr>
                <w:rStyle w:val="aa"/>
                <w:noProof/>
              </w:rPr>
              <w:t>3</w:t>
            </w:r>
            <w:r w:rsidR="003937E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937E6" w:rsidRPr="00AB0EDE">
              <w:rPr>
                <w:rStyle w:val="aa"/>
                <w:noProof/>
              </w:rPr>
              <w:t>INTERFACE AND SPECIFICATION</w:t>
            </w:r>
            <w:r w:rsidR="003937E6">
              <w:rPr>
                <w:noProof/>
                <w:webHidden/>
              </w:rPr>
              <w:tab/>
            </w:r>
            <w:r w:rsidR="003937E6">
              <w:rPr>
                <w:noProof/>
                <w:webHidden/>
              </w:rPr>
              <w:fldChar w:fldCharType="begin"/>
            </w:r>
            <w:r w:rsidR="003937E6">
              <w:rPr>
                <w:noProof/>
                <w:webHidden/>
              </w:rPr>
              <w:instrText xml:space="preserve"> PAGEREF _Toc189827892 \h </w:instrText>
            </w:r>
            <w:r w:rsidR="003937E6">
              <w:rPr>
                <w:noProof/>
                <w:webHidden/>
              </w:rPr>
            </w:r>
            <w:r w:rsidR="003937E6">
              <w:rPr>
                <w:noProof/>
                <w:webHidden/>
              </w:rPr>
              <w:fldChar w:fldCharType="separate"/>
            </w:r>
            <w:r w:rsidR="005073D9">
              <w:rPr>
                <w:noProof/>
                <w:webHidden/>
              </w:rPr>
              <w:t>2</w:t>
            </w:r>
            <w:r w:rsidR="003937E6">
              <w:rPr>
                <w:noProof/>
                <w:webHidden/>
              </w:rPr>
              <w:fldChar w:fldCharType="end"/>
            </w:r>
          </w:hyperlink>
        </w:p>
        <w:p w:rsidR="003937E6" w:rsidRDefault="00857AEF">
          <w:pPr>
            <w:pStyle w:val="21"/>
            <w:tabs>
              <w:tab w:val="left" w:pos="960"/>
              <w:tab w:val="right" w:leader="dot" w:pos="9736"/>
            </w:tabs>
            <w:ind w:left="40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827893" w:history="1">
            <w:r w:rsidR="003937E6" w:rsidRPr="00AB0EDE">
              <w:rPr>
                <w:rStyle w:val="aa"/>
                <w:noProof/>
              </w:rPr>
              <w:t>3.1</w:t>
            </w:r>
            <w:r w:rsidR="003937E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937E6" w:rsidRPr="00AB0EDE">
              <w:rPr>
                <w:rStyle w:val="aa"/>
                <w:noProof/>
              </w:rPr>
              <w:t>Front Panel</w:t>
            </w:r>
            <w:r w:rsidR="003937E6">
              <w:rPr>
                <w:noProof/>
                <w:webHidden/>
              </w:rPr>
              <w:tab/>
            </w:r>
            <w:r w:rsidR="003937E6">
              <w:rPr>
                <w:noProof/>
                <w:webHidden/>
              </w:rPr>
              <w:fldChar w:fldCharType="begin"/>
            </w:r>
            <w:r w:rsidR="003937E6">
              <w:rPr>
                <w:noProof/>
                <w:webHidden/>
              </w:rPr>
              <w:instrText xml:space="preserve"> PAGEREF _Toc189827893 \h </w:instrText>
            </w:r>
            <w:r w:rsidR="003937E6">
              <w:rPr>
                <w:noProof/>
                <w:webHidden/>
              </w:rPr>
            </w:r>
            <w:r w:rsidR="003937E6">
              <w:rPr>
                <w:noProof/>
                <w:webHidden/>
              </w:rPr>
              <w:fldChar w:fldCharType="separate"/>
            </w:r>
            <w:r w:rsidR="005073D9">
              <w:rPr>
                <w:noProof/>
                <w:webHidden/>
              </w:rPr>
              <w:t>2</w:t>
            </w:r>
            <w:r w:rsidR="003937E6">
              <w:rPr>
                <w:noProof/>
                <w:webHidden/>
              </w:rPr>
              <w:fldChar w:fldCharType="end"/>
            </w:r>
          </w:hyperlink>
        </w:p>
        <w:p w:rsidR="003937E6" w:rsidRDefault="00857AEF">
          <w:pPr>
            <w:pStyle w:val="31"/>
            <w:tabs>
              <w:tab w:val="left" w:pos="1760"/>
              <w:tab w:val="right" w:leader="dot" w:pos="9736"/>
            </w:tabs>
            <w:ind w:left="80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827894" w:history="1">
            <w:r w:rsidR="003937E6" w:rsidRPr="00AB0EDE">
              <w:rPr>
                <w:rStyle w:val="aa"/>
                <w:noProof/>
              </w:rPr>
              <w:t>3.1.1</w:t>
            </w:r>
            <w:r w:rsidR="003937E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937E6" w:rsidRPr="00AB0EDE">
              <w:rPr>
                <w:rStyle w:val="aa"/>
                <w:noProof/>
              </w:rPr>
              <w:t>Front Panel Layout Concept</w:t>
            </w:r>
            <w:r w:rsidR="003937E6">
              <w:rPr>
                <w:noProof/>
                <w:webHidden/>
              </w:rPr>
              <w:tab/>
            </w:r>
            <w:r w:rsidR="003937E6">
              <w:rPr>
                <w:noProof/>
                <w:webHidden/>
              </w:rPr>
              <w:fldChar w:fldCharType="begin"/>
            </w:r>
            <w:r w:rsidR="003937E6">
              <w:rPr>
                <w:noProof/>
                <w:webHidden/>
              </w:rPr>
              <w:instrText xml:space="preserve"> PAGEREF _Toc189827894 \h </w:instrText>
            </w:r>
            <w:r w:rsidR="003937E6">
              <w:rPr>
                <w:noProof/>
                <w:webHidden/>
              </w:rPr>
            </w:r>
            <w:r w:rsidR="003937E6">
              <w:rPr>
                <w:noProof/>
                <w:webHidden/>
              </w:rPr>
              <w:fldChar w:fldCharType="separate"/>
            </w:r>
            <w:r w:rsidR="005073D9">
              <w:rPr>
                <w:noProof/>
                <w:webHidden/>
              </w:rPr>
              <w:t>2</w:t>
            </w:r>
            <w:r w:rsidR="003937E6">
              <w:rPr>
                <w:noProof/>
                <w:webHidden/>
              </w:rPr>
              <w:fldChar w:fldCharType="end"/>
            </w:r>
          </w:hyperlink>
        </w:p>
        <w:p w:rsidR="003937E6" w:rsidRDefault="00857AEF">
          <w:pPr>
            <w:pStyle w:val="31"/>
            <w:tabs>
              <w:tab w:val="left" w:pos="1760"/>
              <w:tab w:val="right" w:leader="dot" w:pos="9736"/>
            </w:tabs>
            <w:ind w:left="80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827895" w:history="1">
            <w:r w:rsidR="003937E6" w:rsidRPr="00AB0EDE">
              <w:rPr>
                <w:rStyle w:val="aa"/>
                <w:noProof/>
              </w:rPr>
              <w:t>3.1.2</w:t>
            </w:r>
            <w:r w:rsidR="003937E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937E6" w:rsidRPr="00AB0EDE">
              <w:rPr>
                <w:rStyle w:val="aa"/>
                <w:noProof/>
              </w:rPr>
              <w:t>Front Panel Description</w:t>
            </w:r>
            <w:r w:rsidR="003937E6">
              <w:rPr>
                <w:noProof/>
                <w:webHidden/>
              </w:rPr>
              <w:tab/>
            </w:r>
            <w:r w:rsidR="003937E6">
              <w:rPr>
                <w:noProof/>
                <w:webHidden/>
              </w:rPr>
              <w:fldChar w:fldCharType="begin"/>
            </w:r>
            <w:r w:rsidR="003937E6">
              <w:rPr>
                <w:noProof/>
                <w:webHidden/>
              </w:rPr>
              <w:instrText xml:space="preserve"> PAGEREF _Toc189827895 \h </w:instrText>
            </w:r>
            <w:r w:rsidR="003937E6">
              <w:rPr>
                <w:noProof/>
                <w:webHidden/>
              </w:rPr>
            </w:r>
            <w:r w:rsidR="003937E6">
              <w:rPr>
                <w:noProof/>
                <w:webHidden/>
              </w:rPr>
              <w:fldChar w:fldCharType="separate"/>
            </w:r>
            <w:r w:rsidR="005073D9">
              <w:rPr>
                <w:noProof/>
                <w:webHidden/>
              </w:rPr>
              <w:t>2</w:t>
            </w:r>
            <w:r w:rsidR="003937E6">
              <w:rPr>
                <w:noProof/>
                <w:webHidden/>
              </w:rPr>
              <w:fldChar w:fldCharType="end"/>
            </w:r>
          </w:hyperlink>
        </w:p>
        <w:p w:rsidR="003937E6" w:rsidRDefault="00857AEF">
          <w:pPr>
            <w:pStyle w:val="21"/>
            <w:tabs>
              <w:tab w:val="left" w:pos="960"/>
              <w:tab w:val="right" w:leader="dot" w:pos="9736"/>
            </w:tabs>
            <w:ind w:left="40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827896" w:history="1">
            <w:r w:rsidR="003937E6" w:rsidRPr="00AB0EDE">
              <w:rPr>
                <w:rStyle w:val="aa"/>
                <w:noProof/>
              </w:rPr>
              <w:t>3.2</w:t>
            </w:r>
            <w:r w:rsidR="003937E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937E6" w:rsidRPr="00AB0EDE">
              <w:rPr>
                <w:rStyle w:val="aa"/>
                <w:noProof/>
              </w:rPr>
              <w:t>Rear Panel</w:t>
            </w:r>
            <w:r w:rsidR="003937E6">
              <w:rPr>
                <w:noProof/>
                <w:webHidden/>
              </w:rPr>
              <w:tab/>
            </w:r>
            <w:r w:rsidR="003937E6">
              <w:rPr>
                <w:noProof/>
                <w:webHidden/>
              </w:rPr>
              <w:fldChar w:fldCharType="begin"/>
            </w:r>
            <w:r w:rsidR="003937E6">
              <w:rPr>
                <w:noProof/>
                <w:webHidden/>
              </w:rPr>
              <w:instrText xml:space="preserve"> PAGEREF _Toc189827896 \h </w:instrText>
            </w:r>
            <w:r w:rsidR="003937E6">
              <w:rPr>
                <w:noProof/>
                <w:webHidden/>
              </w:rPr>
            </w:r>
            <w:r w:rsidR="003937E6">
              <w:rPr>
                <w:noProof/>
                <w:webHidden/>
              </w:rPr>
              <w:fldChar w:fldCharType="separate"/>
            </w:r>
            <w:r w:rsidR="005073D9">
              <w:rPr>
                <w:noProof/>
                <w:webHidden/>
              </w:rPr>
              <w:t>2</w:t>
            </w:r>
            <w:r w:rsidR="003937E6">
              <w:rPr>
                <w:noProof/>
                <w:webHidden/>
              </w:rPr>
              <w:fldChar w:fldCharType="end"/>
            </w:r>
          </w:hyperlink>
        </w:p>
        <w:p w:rsidR="003937E6" w:rsidRDefault="00857AEF">
          <w:pPr>
            <w:pStyle w:val="31"/>
            <w:tabs>
              <w:tab w:val="left" w:pos="1760"/>
              <w:tab w:val="right" w:leader="dot" w:pos="9736"/>
            </w:tabs>
            <w:ind w:left="80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827897" w:history="1">
            <w:r w:rsidR="003937E6" w:rsidRPr="00AB0EDE">
              <w:rPr>
                <w:rStyle w:val="aa"/>
                <w:noProof/>
              </w:rPr>
              <w:t>3.2.1</w:t>
            </w:r>
            <w:r w:rsidR="003937E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937E6" w:rsidRPr="00AB0EDE">
              <w:rPr>
                <w:rStyle w:val="aa"/>
                <w:noProof/>
              </w:rPr>
              <w:t>Rear Panel Layout Concept</w:t>
            </w:r>
            <w:r w:rsidR="003937E6">
              <w:rPr>
                <w:noProof/>
                <w:webHidden/>
              </w:rPr>
              <w:tab/>
            </w:r>
            <w:r w:rsidR="003937E6">
              <w:rPr>
                <w:noProof/>
                <w:webHidden/>
              </w:rPr>
              <w:fldChar w:fldCharType="begin"/>
            </w:r>
            <w:r w:rsidR="003937E6">
              <w:rPr>
                <w:noProof/>
                <w:webHidden/>
              </w:rPr>
              <w:instrText xml:space="preserve"> PAGEREF _Toc189827897 \h </w:instrText>
            </w:r>
            <w:r w:rsidR="003937E6">
              <w:rPr>
                <w:noProof/>
                <w:webHidden/>
              </w:rPr>
            </w:r>
            <w:r w:rsidR="003937E6">
              <w:rPr>
                <w:noProof/>
                <w:webHidden/>
              </w:rPr>
              <w:fldChar w:fldCharType="separate"/>
            </w:r>
            <w:r w:rsidR="005073D9">
              <w:rPr>
                <w:noProof/>
                <w:webHidden/>
              </w:rPr>
              <w:t>2</w:t>
            </w:r>
            <w:r w:rsidR="003937E6">
              <w:rPr>
                <w:noProof/>
                <w:webHidden/>
              </w:rPr>
              <w:fldChar w:fldCharType="end"/>
            </w:r>
          </w:hyperlink>
        </w:p>
        <w:p w:rsidR="003937E6" w:rsidRDefault="00857AEF">
          <w:pPr>
            <w:pStyle w:val="31"/>
            <w:tabs>
              <w:tab w:val="left" w:pos="1760"/>
              <w:tab w:val="right" w:leader="dot" w:pos="9736"/>
            </w:tabs>
            <w:ind w:left="80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827898" w:history="1">
            <w:r w:rsidR="003937E6" w:rsidRPr="00AB0EDE">
              <w:rPr>
                <w:rStyle w:val="aa"/>
                <w:noProof/>
              </w:rPr>
              <w:t>3.2.2</w:t>
            </w:r>
            <w:r w:rsidR="003937E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937E6" w:rsidRPr="00AB0EDE">
              <w:rPr>
                <w:rStyle w:val="aa"/>
                <w:noProof/>
              </w:rPr>
              <w:t>Rear Panel Description</w:t>
            </w:r>
            <w:r w:rsidR="003937E6">
              <w:rPr>
                <w:noProof/>
                <w:webHidden/>
              </w:rPr>
              <w:tab/>
            </w:r>
            <w:r w:rsidR="003937E6">
              <w:rPr>
                <w:noProof/>
                <w:webHidden/>
              </w:rPr>
              <w:fldChar w:fldCharType="begin"/>
            </w:r>
            <w:r w:rsidR="003937E6">
              <w:rPr>
                <w:noProof/>
                <w:webHidden/>
              </w:rPr>
              <w:instrText xml:space="preserve"> PAGEREF _Toc189827898 \h </w:instrText>
            </w:r>
            <w:r w:rsidR="003937E6">
              <w:rPr>
                <w:noProof/>
                <w:webHidden/>
              </w:rPr>
            </w:r>
            <w:r w:rsidR="003937E6">
              <w:rPr>
                <w:noProof/>
                <w:webHidden/>
              </w:rPr>
              <w:fldChar w:fldCharType="separate"/>
            </w:r>
            <w:r w:rsidR="005073D9">
              <w:rPr>
                <w:noProof/>
                <w:webHidden/>
              </w:rPr>
              <w:t>2</w:t>
            </w:r>
            <w:r w:rsidR="003937E6">
              <w:rPr>
                <w:noProof/>
                <w:webHidden/>
              </w:rPr>
              <w:fldChar w:fldCharType="end"/>
            </w:r>
          </w:hyperlink>
        </w:p>
        <w:p w:rsidR="003937E6" w:rsidRDefault="00857AEF">
          <w:pPr>
            <w:pStyle w:val="12"/>
            <w:tabs>
              <w:tab w:val="left" w:pos="480"/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827899" w:history="1">
            <w:r w:rsidR="003937E6" w:rsidRPr="00AB0EDE">
              <w:rPr>
                <w:rStyle w:val="aa"/>
                <w:noProof/>
              </w:rPr>
              <w:t>4</w:t>
            </w:r>
            <w:r w:rsidR="003937E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937E6" w:rsidRPr="00AB0EDE">
              <w:rPr>
                <w:rStyle w:val="aa"/>
                <w:noProof/>
              </w:rPr>
              <w:t>General Block Diagram</w:t>
            </w:r>
            <w:r w:rsidR="003937E6">
              <w:rPr>
                <w:noProof/>
                <w:webHidden/>
              </w:rPr>
              <w:tab/>
            </w:r>
            <w:r w:rsidR="003937E6">
              <w:rPr>
                <w:noProof/>
                <w:webHidden/>
              </w:rPr>
              <w:fldChar w:fldCharType="begin"/>
            </w:r>
            <w:r w:rsidR="003937E6">
              <w:rPr>
                <w:noProof/>
                <w:webHidden/>
              </w:rPr>
              <w:instrText xml:space="preserve"> PAGEREF _Toc189827899 \h </w:instrText>
            </w:r>
            <w:r w:rsidR="003937E6">
              <w:rPr>
                <w:noProof/>
                <w:webHidden/>
              </w:rPr>
            </w:r>
            <w:r w:rsidR="003937E6">
              <w:rPr>
                <w:noProof/>
                <w:webHidden/>
              </w:rPr>
              <w:fldChar w:fldCharType="separate"/>
            </w:r>
            <w:r w:rsidR="005073D9">
              <w:rPr>
                <w:noProof/>
                <w:webHidden/>
              </w:rPr>
              <w:t>2</w:t>
            </w:r>
            <w:r w:rsidR="003937E6">
              <w:rPr>
                <w:noProof/>
                <w:webHidden/>
              </w:rPr>
              <w:fldChar w:fldCharType="end"/>
            </w:r>
          </w:hyperlink>
        </w:p>
        <w:p w:rsidR="003937E6" w:rsidRDefault="00857AEF">
          <w:pPr>
            <w:pStyle w:val="12"/>
            <w:tabs>
              <w:tab w:val="left" w:pos="480"/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827900" w:history="1">
            <w:r w:rsidR="003937E6" w:rsidRPr="00AB0EDE">
              <w:rPr>
                <w:rStyle w:val="aa"/>
                <w:noProof/>
              </w:rPr>
              <w:t>5</w:t>
            </w:r>
            <w:r w:rsidR="003937E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937E6" w:rsidRPr="00AB0EDE">
              <w:rPr>
                <w:rStyle w:val="aa"/>
                <w:noProof/>
              </w:rPr>
              <w:t>System Feature</w:t>
            </w:r>
            <w:r w:rsidR="003937E6">
              <w:rPr>
                <w:noProof/>
                <w:webHidden/>
              </w:rPr>
              <w:tab/>
            </w:r>
            <w:r w:rsidR="003937E6">
              <w:rPr>
                <w:noProof/>
                <w:webHidden/>
              </w:rPr>
              <w:fldChar w:fldCharType="begin"/>
            </w:r>
            <w:r w:rsidR="003937E6">
              <w:rPr>
                <w:noProof/>
                <w:webHidden/>
              </w:rPr>
              <w:instrText xml:space="preserve"> PAGEREF _Toc189827900 \h </w:instrText>
            </w:r>
            <w:r w:rsidR="003937E6">
              <w:rPr>
                <w:noProof/>
                <w:webHidden/>
              </w:rPr>
            </w:r>
            <w:r w:rsidR="003937E6">
              <w:rPr>
                <w:noProof/>
                <w:webHidden/>
              </w:rPr>
              <w:fldChar w:fldCharType="separate"/>
            </w:r>
            <w:r w:rsidR="005073D9">
              <w:rPr>
                <w:noProof/>
                <w:webHidden/>
              </w:rPr>
              <w:t>2</w:t>
            </w:r>
            <w:r w:rsidR="003937E6">
              <w:rPr>
                <w:noProof/>
                <w:webHidden/>
              </w:rPr>
              <w:fldChar w:fldCharType="end"/>
            </w:r>
          </w:hyperlink>
        </w:p>
        <w:p w:rsidR="003937E6" w:rsidRDefault="00857AEF">
          <w:pPr>
            <w:pStyle w:val="21"/>
            <w:tabs>
              <w:tab w:val="left" w:pos="960"/>
              <w:tab w:val="right" w:leader="dot" w:pos="9736"/>
            </w:tabs>
            <w:ind w:left="40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827901" w:history="1">
            <w:r w:rsidR="003937E6" w:rsidRPr="00AB0EDE">
              <w:rPr>
                <w:rStyle w:val="aa"/>
                <w:noProof/>
              </w:rPr>
              <w:t>5.1</w:t>
            </w:r>
            <w:r w:rsidR="003937E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937E6" w:rsidRPr="00AB0EDE">
              <w:rPr>
                <w:rStyle w:val="aa"/>
                <w:noProof/>
              </w:rPr>
              <w:t>System Feature</w:t>
            </w:r>
            <w:r w:rsidR="003937E6">
              <w:rPr>
                <w:noProof/>
                <w:webHidden/>
              </w:rPr>
              <w:tab/>
            </w:r>
            <w:r w:rsidR="003937E6">
              <w:rPr>
                <w:noProof/>
                <w:webHidden/>
              </w:rPr>
              <w:fldChar w:fldCharType="begin"/>
            </w:r>
            <w:r w:rsidR="003937E6">
              <w:rPr>
                <w:noProof/>
                <w:webHidden/>
              </w:rPr>
              <w:instrText xml:space="preserve"> PAGEREF _Toc189827901 \h </w:instrText>
            </w:r>
            <w:r w:rsidR="003937E6">
              <w:rPr>
                <w:noProof/>
                <w:webHidden/>
              </w:rPr>
            </w:r>
            <w:r w:rsidR="003937E6">
              <w:rPr>
                <w:noProof/>
                <w:webHidden/>
              </w:rPr>
              <w:fldChar w:fldCharType="separate"/>
            </w:r>
            <w:r w:rsidR="005073D9">
              <w:rPr>
                <w:noProof/>
                <w:webHidden/>
              </w:rPr>
              <w:t>2</w:t>
            </w:r>
            <w:r w:rsidR="003937E6">
              <w:rPr>
                <w:noProof/>
                <w:webHidden/>
              </w:rPr>
              <w:fldChar w:fldCharType="end"/>
            </w:r>
          </w:hyperlink>
        </w:p>
        <w:p w:rsidR="003937E6" w:rsidRDefault="00857AEF">
          <w:pPr>
            <w:pStyle w:val="21"/>
            <w:tabs>
              <w:tab w:val="left" w:pos="960"/>
              <w:tab w:val="right" w:leader="dot" w:pos="9736"/>
            </w:tabs>
            <w:ind w:left="40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827902" w:history="1">
            <w:r w:rsidR="003937E6" w:rsidRPr="00AB0EDE">
              <w:rPr>
                <w:rStyle w:val="aa"/>
                <w:noProof/>
              </w:rPr>
              <w:t>5.2</w:t>
            </w:r>
            <w:r w:rsidR="003937E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937E6" w:rsidRPr="00AB0EDE">
              <w:rPr>
                <w:rStyle w:val="aa"/>
                <w:noProof/>
              </w:rPr>
              <w:t>Performance Requirement</w:t>
            </w:r>
            <w:r w:rsidR="003937E6">
              <w:rPr>
                <w:noProof/>
                <w:webHidden/>
              </w:rPr>
              <w:tab/>
            </w:r>
            <w:r w:rsidR="003937E6">
              <w:rPr>
                <w:noProof/>
                <w:webHidden/>
              </w:rPr>
              <w:fldChar w:fldCharType="begin"/>
            </w:r>
            <w:r w:rsidR="003937E6">
              <w:rPr>
                <w:noProof/>
                <w:webHidden/>
              </w:rPr>
              <w:instrText xml:space="preserve"> PAGEREF _Toc189827902 \h </w:instrText>
            </w:r>
            <w:r w:rsidR="003937E6">
              <w:rPr>
                <w:noProof/>
                <w:webHidden/>
              </w:rPr>
            </w:r>
            <w:r w:rsidR="003937E6">
              <w:rPr>
                <w:noProof/>
                <w:webHidden/>
              </w:rPr>
              <w:fldChar w:fldCharType="separate"/>
            </w:r>
            <w:r w:rsidR="005073D9">
              <w:rPr>
                <w:noProof/>
                <w:webHidden/>
              </w:rPr>
              <w:t>2</w:t>
            </w:r>
            <w:r w:rsidR="003937E6">
              <w:rPr>
                <w:noProof/>
                <w:webHidden/>
              </w:rPr>
              <w:fldChar w:fldCharType="end"/>
            </w:r>
          </w:hyperlink>
        </w:p>
        <w:p w:rsidR="003937E6" w:rsidRDefault="00857AEF">
          <w:pPr>
            <w:pStyle w:val="21"/>
            <w:tabs>
              <w:tab w:val="left" w:pos="960"/>
              <w:tab w:val="right" w:leader="dot" w:pos="9736"/>
            </w:tabs>
            <w:ind w:left="40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827903" w:history="1">
            <w:r w:rsidR="003937E6" w:rsidRPr="00AB0EDE">
              <w:rPr>
                <w:rStyle w:val="aa"/>
                <w:noProof/>
              </w:rPr>
              <w:t>5.3</w:t>
            </w:r>
            <w:r w:rsidR="003937E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937E6" w:rsidRPr="00AB0EDE">
              <w:rPr>
                <w:rStyle w:val="aa"/>
                <w:noProof/>
              </w:rPr>
              <w:t>Electrical Requirement</w:t>
            </w:r>
            <w:r w:rsidR="003937E6">
              <w:rPr>
                <w:noProof/>
                <w:webHidden/>
              </w:rPr>
              <w:tab/>
            </w:r>
            <w:r w:rsidR="003937E6">
              <w:rPr>
                <w:noProof/>
                <w:webHidden/>
              </w:rPr>
              <w:fldChar w:fldCharType="begin"/>
            </w:r>
            <w:r w:rsidR="003937E6">
              <w:rPr>
                <w:noProof/>
                <w:webHidden/>
              </w:rPr>
              <w:instrText xml:space="preserve"> PAGEREF _Toc189827903 \h </w:instrText>
            </w:r>
            <w:r w:rsidR="003937E6">
              <w:rPr>
                <w:noProof/>
                <w:webHidden/>
              </w:rPr>
            </w:r>
            <w:r w:rsidR="003937E6">
              <w:rPr>
                <w:noProof/>
                <w:webHidden/>
              </w:rPr>
              <w:fldChar w:fldCharType="separate"/>
            </w:r>
            <w:r w:rsidR="005073D9">
              <w:rPr>
                <w:noProof/>
                <w:webHidden/>
              </w:rPr>
              <w:t>2</w:t>
            </w:r>
            <w:r w:rsidR="003937E6">
              <w:rPr>
                <w:noProof/>
                <w:webHidden/>
              </w:rPr>
              <w:fldChar w:fldCharType="end"/>
            </w:r>
          </w:hyperlink>
        </w:p>
        <w:p w:rsidR="003937E6" w:rsidRDefault="00857AEF">
          <w:pPr>
            <w:pStyle w:val="21"/>
            <w:tabs>
              <w:tab w:val="left" w:pos="960"/>
              <w:tab w:val="right" w:leader="dot" w:pos="9736"/>
            </w:tabs>
            <w:ind w:left="40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827904" w:history="1">
            <w:r w:rsidR="003937E6" w:rsidRPr="00AB0EDE">
              <w:rPr>
                <w:rStyle w:val="aa"/>
                <w:noProof/>
              </w:rPr>
              <w:t>5.4</w:t>
            </w:r>
            <w:r w:rsidR="003937E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937E6" w:rsidRPr="00AB0EDE">
              <w:rPr>
                <w:rStyle w:val="aa"/>
                <w:noProof/>
              </w:rPr>
              <w:t>Software/Firmware Requirement</w:t>
            </w:r>
            <w:r w:rsidR="003937E6">
              <w:rPr>
                <w:noProof/>
                <w:webHidden/>
              </w:rPr>
              <w:tab/>
            </w:r>
            <w:r w:rsidR="003937E6">
              <w:rPr>
                <w:noProof/>
                <w:webHidden/>
              </w:rPr>
              <w:fldChar w:fldCharType="begin"/>
            </w:r>
            <w:r w:rsidR="003937E6">
              <w:rPr>
                <w:noProof/>
                <w:webHidden/>
              </w:rPr>
              <w:instrText xml:space="preserve"> PAGEREF _Toc189827904 \h </w:instrText>
            </w:r>
            <w:r w:rsidR="003937E6">
              <w:rPr>
                <w:noProof/>
                <w:webHidden/>
              </w:rPr>
            </w:r>
            <w:r w:rsidR="003937E6">
              <w:rPr>
                <w:noProof/>
                <w:webHidden/>
              </w:rPr>
              <w:fldChar w:fldCharType="separate"/>
            </w:r>
            <w:r w:rsidR="005073D9">
              <w:rPr>
                <w:noProof/>
                <w:webHidden/>
              </w:rPr>
              <w:t>2</w:t>
            </w:r>
            <w:r w:rsidR="003937E6">
              <w:rPr>
                <w:noProof/>
                <w:webHidden/>
              </w:rPr>
              <w:fldChar w:fldCharType="end"/>
            </w:r>
          </w:hyperlink>
        </w:p>
        <w:p w:rsidR="003937E6" w:rsidRDefault="00857AEF">
          <w:pPr>
            <w:pStyle w:val="12"/>
            <w:tabs>
              <w:tab w:val="left" w:pos="480"/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827905" w:history="1">
            <w:r w:rsidR="003937E6" w:rsidRPr="00AB0EDE">
              <w:rPr>
                <w:rStyle w:val="aa"/>
                <w:noProof/>
              </w:rPr>
              <w:t>6</w:t>
            </w:r>
            <w:r w:rsidR="003937E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937E6" w:rsidRPr="00AB0EDE">
              <w:rPr>
                <w:rStyle w:val="aa"/>
                <w:noProof/>
              </w:rPr>
              <w:t>Video</w:t>
            </w:r>
            <w:r w:rsidR="003937E6">
              <w:rPr>
                <w:noProof/>
                <w:webHidden/>
              </w:rPr>
              <w:tab/>
            </w:r>
            <w:r w:rsidR="003937E6">
              <w:rPr>
                <w:noProof/>
                <w:webHidden/>
              </w:rPr>
              <w:fldChar w:fldCharType="begin"/>
            </w:r>
            <w:r w:rsidR="003937E6">
              <w:rPr>
                <w:noProof/>
                <w:webHidden/>
              </w:rPr>
              <w:instrText xml:space="preserve"> PAGEREF _Toc189827905 \h </w:instrText>
            </w:r>
            <w:r w:rsidR="003937E6">
              <w:rPr>
                <w:noProof/>
                <w:webHidden/>
              </w:rPr>
            </w:r>
            <w:r w:rsidR="003937E6">
              <w:rPr>
                <w:noProof/>
                <w:webHidden/>
              </w:rPr>
              <w:fldChar w:fldCharType="separate"/>
            </w:r>
            <w:r w:rsidR="005073D9">
              <w:rPr>
                <w:noProof/>
                <w:webHidden/>
              </w:rPr>
              <w:t>2</w:t>
            </w:r>
            <w:r w:rsidR="003937E6">
              <w:rPr>
                <w:noProof/>
                <w:webHidden/>
              </w:rPr>
              <w:fldChar w:fldCharType="end"/>
            </w:r>
          </w:hyperlink>
        </w:p>
        <w:p w:rsidR="003937E6" w:rsidRDefault="00857AEF">
          <w:pPr>
            <w:pStyle w:val="12"/>
            <w:tabs>
              <w:tab w:val="left" w:pos="480"/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827906" w:history="1">
            <w:r w:rsidR="003937E6" w:rsidRPr="00AB0EDE">
              <w:rPr>
                <w:rStyle w:val="aa"/>
                <w:noProof/>
              </w:rPr>
              <w:t>7</w:t>
            </w:r>
            <w:r w:rsidR="003937E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937E6" w:rsidRPr="00AB0EDE">
              <w:rPr>
                <w:rStyle w:val="aa"/>
                <w:noProof/>
              </w:rPr>
              <w:t>Audio</w:t>
            </w:r>
            <w:r w:rsidR="003937E6">
              <w:rPr>
                <w:noProof/>
                <w:webHidden/>
              </w:rPr>
              <w:tab/>
            </w:r>
            <w:r w:rsidR="003937E6">
              <w:rPr>
                <w:noProof/>
                <w:webHidden/>
              </w:rPr>
              <w:fldChar w:fldCharType="begin"/>
            </w:r>
            <w:r w:rsidR="003937E6">
              <w:rPr>
                <w:noProof/>
                <w:webHidden/>
              </w:rPr>
              <w:instrText xml:space="preserve"> PAGEREF _Toc189827906 \h </w:instrText>
            </w:r>
            <w:r w:rsidR="003937E6">
              <w:rPr>
                <w:noProof/>
                <w:webHidden/>
              </w:rPr>
            </w:r>
            <w:r w:rsidR="003937E6">
              <w:rPr>
                <w:noProof/>
                <w:webHidden/>
              </w:rPr>
              <w:fldChar w:fldCharType="separate"/>
            </w:r>
            <w:r w:rsidR="005073D9">
              <w:rPr>
                <w:noProof/>
                <w:webHidden/>
              </w:rPr>
              <w:t>2</w:t>
            </w:r>
            <w:r w:rsidR="003937E6">
              <w:rPr>
                <w:noProof/>
                <w:webHidden/>
              </w:rPr>
              <w:fldChar w:fldCharType="end"/>
            </w:r>
          </w:hyperlink>
        </w:p>
        <w:p w:rsidR="003937E6" w:rsidRDefault="00857AEF">
          <w:pPr>
            <w:pStyle w:val="12"/>
            <w:tabs>
              <w:tab w:val="left" w:pos="480"/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827907" w:history="1">
            <w:r w:rsidR="003937E6" w:rsidRPr="00AB0EDE">
              <w:rPr>
                <w:rStyle w:val="aa"/>
                <w:noProof/>
              </w:rPr>
              <w:t>8</w:t>
            </w:r>
            <w:r w:rsidR="003937E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937E6" w:rsidRPr="00AB0EDE">
              <w:rPr>
                <w:rStyle w:val="aa"/>
                <w:noProof/>
              </w:rPr>
              <w:t>Control User Interface</w:t>
            </w:r>
            <w:r w:rsidR="003937E6">
              <w:rPr>
                <w:noProof/>
                <w:webHidden/>
              </w:rPr>
              <w:tab/>
            </w:r>
            <w:r w:rsidR="003937E6">
              <w:rPr>
                <w:noProof/>
                <w:webHidden/>
              </w:rPr>
              <w:fldChar w:fldCharType="begin"/>
            </w:r>
            <w:r w:rsidR="003937E6">
              <w:rPr>
                <w:noProof/>
                <w:webHidden/>
              </w:rPr>
              <w:instrText xml:space="preserve"> PAGEREF _Toc189827907 \h </w:instrText>
            </w:r>
            <w:r w:rsidR="003937E6">
              <w:rPr>
                <w:noProof/>
                <w:webHidden/>
              </w:rPr>
            </w:r>
            <w:r w:rsidR="003937E6">
              <w:rPr>
                <w:noProof/>
                <w:webHidden/>
              </w:rPr>
              <w:fldChar w:fldCharType="separate"/>
            </w:r>
            <w:r w:rsidR="005073D9">
              <w:rPr>
                <w:noProof/>
                <w:webHidden/>
              </w:rPr>
              <w:t>2</w:t>
            </w:r>
            <w:r w:rsidR="003937E6">
              <w:rPr>
                <w:noProof/>
                <w:webHidden/>
              </w:rPr>
              <w:fldChar w:fldCharType="end"/>
            </w:r>
          </w:hyperlink>
        </w:p>
        <w:p w:rsidR="003937E6" w:rsidRDefault="00857AEF">
          <w:pPr>
            <w:pStyle w:val="12"/>
            <w:tabs>
              <w:tab w:val="left" w:pos="480"/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827908" w:history="1">
            <w:r w:rsidR="003937E6" w:rsidRPr="00AB0EDE">
              <w:rPr>
                <w:rStyle w:val="aa"/>
                <w:noProof/>
              </w:rPr>
              <w:t>9</w:t>
            </w:r>
            <w:r w:rsidR="003937E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937E6" w:rsidRPr="00AB0EDE">
              <w:rPr>
                <w:rStyle w:val="aa"/>
                <w:noProof/>
              </w:rPr>
              <w:t>Mechanical</w:t>
            </w:r>
            <w:r w:rsidR="003937E6">
              <w:rPr>
                <w:noProof/>
                <w:webHidden/>
              </w:rPr>
              <w:tab/>
            </w:r>
            <w:r w:rsidR="003937E6">
              <w:rPr>
                <w:noProof/>
                <w:webHidden/>
              </w:rPr>
              <w:fldChar w:fldCharType="begin"/>
            </w:r>
            <w:r w:rsidR="003937E6">
              <w:rPr>
                <w:noProof/>
                <w:webHidden/>
              </w:rPr>
              <w:instrText xml:space="preserve"> PAGEREF _Toc189827908 \h </w:instrText>
            </w:r>
            <w:r w:rsidR="003937E6">
              <w:rPr>
                <w:noProof/>
                <w:webHidden/>
              </w:rPr>
            </w:r>
            <w:r w:rsidR="003937E6">
              <w:rPr>
                <w:noProof/>
                <w:webHidden/>
              </w:rPr>
              <w:fldChar w:fldCharType="separate"/>
            </w:r>
            <w:r w:rsidR="005073D9">
              <w:rPr>
                <w:noProof/>
                <w:webHidden/>
              </w:rPr>
              <w:t>2</w:t>
            </w:r>
            <w:r w:rsidR="003937E6">
              <w:rPr>
                <w:noProof/>
                <w:webHidden/>
              </w:rPr>
              <w:fldChar w:fldCharType="end"/>
            </w:r>
          </w:hyperlink>
        </w:p>
        <w:p w:rsidR="003937E6" w:rsidRDefault="00857AEF">
          <w:pPr>
            <w:pStyle w:val="21"/>
            <w:tabs>
              <w:tab w:val="left" w:pos="960"/>
              <w:tab w:val="right" w:leader="dot" w:pos="9736"/>
            </w:tabs>
            <w:ind w:left="40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827909" w:history="1">
            <w:r w:rsidR="003937E6" w:rsidRPr="00AB0EDE">
              <w:rPr>
                <w:rStyle w:val="aa"/>
                <w:noProof/>
              </w:rPr>
              <w:t>9.1</w:t>
            </w:r>
            <w:r w:rsidR="003937E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937E6" w:rsidRPr="00AB0EDE">
              <w:rPr>
                <w:rStyle w:val="aa"/>
                <w:noProof/>
              </w:rPr>
              <w:t>Mechanical</w:t>
            </w:r>
            <w:r w:rsidR="003937E6">
              <w:rPr>
                <w:noProof/>
                <w:webHidden/>
              </w:rPr>
              <w:tab/>
            </w:r>
            <w:r w:rsidR="003937E6">
              <w:rPr>
                <w:noProof/>
                <w:webHidden/>
              </w:rPr>
              <w:fldChar w:fldCharType="begin"/>
            </w:r>
            <w:r w:rsidR="003937E6">
              <w:rPr>
                <w:noProof/>
                <w:webHidden/>
              </w:rPr>
              <w:instrText xml:space="preserve"> PAGEREF _Toc189827909 \h </w:instrText>
            </w:r>
            <w:r w:rsidR="003937E6">
              <w:rPr>
                <w:noProof/>
                <w:webHidden/>
              </w:rPr>
            </w:r>
            <w:r w:rsidR="003937E6">
              <w:rPr>
                <w:noProof/>
                <w:webHidden/>
              </w:rPr>
              <w:fldChar w:fldCharType="separate"/>
            </w:r>
            <w:r w:rsidR="005073D9">
              <w:rPr>
                <w:noProof/>
                <w:webHidden/>
              </w:rPr>
              <w:t>2</w:t>
            </w:r>
            <w:r w:rsidR="003937E6">
              <w:rPr>
                <w:noProof/>
                <w:webHidden/>
              </w:rPr>
              <w:fldChar w:fldCharType="end"/>
            </w:r>
          </w:hyperlink>
        </w:p>
        <w:p w:rsidR="003937E6" w:rsidRDefault="00857AEF">
          <w:pPr>
            <w:pStyle w:val="12"/>
            <w:tabs>
              <w:tab w:val="left" w:pos="480"/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827910" w:history="1">
            <w:r w:rsidR="003937E6" w:rsidRPr="00AB0EDE">
              <w:rPr>
                <w:rStyle w:val="aa"/>
                <w:noProof/>
              </w:rPr>
              <w:t>10</w:t>
            </w:r>
            <w:r w:rsidR="003937E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937E6" w:rsidRPr="00AB0EDE">
              <w:rPr>
                <w:rStyle w:val="aa"/>
                <w:noProof/>
              </w:rPr>
              <w:t>Regulatory Compliance</w:t>
            </w:r>
            <w:r w:rsidR="003937E6">
              <w:rPr>
                <w:noProof/>
                <w:webHidden/>
              </w:rPr>
              <w:tab/>
            </w:r>
            <w:r w:rsidR="003937E6">
              <w:rPr>
                <w:noProof/>
                <w:webHidden/>
              </w:rPr>
              <w:fldChar w:fldCharType="begin"/>
            </w:r>
            <w:r w:rsidR="003937E6">
              <w:rPr>
                <w:noProof/>
                <w:webHidden/>
              </w:rPr>
              <w:instrText xml:space="preserve"> PAGEREF _Toc189827910 \h </w:instrText>
            </w:r>
            <w:r w:rsidR="003937E6">
              <w:rPr>
                <w:noProof/>
                <w:webHidden/>
              </w:rPr>
            </w:r>
            <w:r w:rsidR="003937E6">
              <w:rPr>
                <w:noProof/>
                <w:webHidden/>
              </w:rPr>
              <w:fldChar w:fldCharType="separate"/>
            </w:r>
            <w:r w:rsidR="005073D9">
              <w:rPr>
                <w:noProof/>
                <w:webHidden/>
              </w:rPr>
              <w:t>2</w:t>
            </w:r>
            <w:r w:rsidR="003937E6">
              <w:rPr>
                <w:noProof/>
                <w:webHidden/>
              </w:rPr>
              <w:fldChar w:fldCharType="end"/>
            </w:r>
          </w:hyperlink>
        </w:p>
        <w:p w:rsidR="003937E6" w:rsidRDefault="00857AEF">
          <w:pPr>
            <w:pStyle w:val="21"/>
            <w:tabs>
              <w:tab w:val="left" w:pos="1100"/>
              <w:tab w:val="right" w:leader="dot" w:pos="9736"/>
            </w:tabs>
            <w:ind w:left="40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827911" w:history="1">
            <w:r w:rsidR="003937E6" w:rsidRPr="00AB0EDE">
              <w:rPr>
                <w:rStyle w:val="aa"/>
                <w:noProof/>
              </w:rPr>
              <w:t>10.1</w:t>
            </w:r>
            <w:r w:rsidR="003937E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937E6" w:rsidRPr="00AB0EDE">
              <w:rPr>
                <w:rStyle w:val="aa"/>
                <w:noProof/>
              </w:rPr>
              <w:t>Regulatory</w:t>
            </w:r>
            <w:r w:rsidR="003937E6">
              <w:rPr>
                <w:noProof/>
                <w:webHidden/>
              </w:rPr>
              <w:tab/>
            </w:r>
            <w:r w:rsidR="003937E6">
              <w:rPr>
                <w:noProof/>
                <w:webHidden/>
              </w:rPr>
              <w:fldChar w:fldCharType="begin"/>
            </w:r>
            <w:r w:rsidR="003937E6">
              <w:rPr>
                <w:noProof/>
                <w:webHidden/>
              </w:rPr>
              <w:instrText xml:space="preserve"> PAGEREF _Toc189827911 \h </w:instrText>
            </w:r>
            <w:r w:rsidR="003937E6">
              <w:rPr>
                <w:noProof/>
                <w:webHidden/>
              </w:rPr>
            </w:r>
            <w:r w:rsidR="003937E6">
              <w:rPr>
                <w:noProof/>
                <w:webHidden/>
              </w:rPr>
              <w:fldChar w:fldCharType="separate"/>
            </w:r>
            <w:r w:rsidR="005073D9">
              <w:rPr>
                <w:noProof/>
                <w:webHidden/>
              </w:rPr>
              <w:t>2</w:t>
            </w:r>
            <w:r w:rsidR="003937E6">
              <w:rPr>
                <w:noProof/>
                <w:webHidden/>
              </w:rPr>
              <w:fldChar w:fldCharType="end"/>
            </w:r>
          </w:hyperlink>
        </w:p>
        <w:p w:rsidR="003937E6" w:rsidRDefault="00857AEF">
          <w:pPr>
            <w:pStyle w:val="21"/>
            <w:tabs>
              <w:tab w:val="left" w:pos="1100"/>
              <w:tab w:val="right" w:leader="dot" w:pos="9736"/>
            </w:tabs>
            <w:ind w:left="40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827912" w:history="1">
            <w:r w:rsidR="003937E6" w:rsidRPr="00AB0EDE">
              <w:rPr>
                <w:rStyle w:val="aa"/>
                <w:noProof/>
              </w:rPr>
              <w:t>10.2</w:t>
            </w:r>
            <w:r w:rsidR="003937E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937E6" w:rsidRPr="00AB0EDE">
              <w:rPr>
                <w:rStyle w:val="aa"/>
                <w:noProof/>
              </w:rPr>
              <w:t>Environmental</w:t>
            </w:r>
            <w:r w:rsidR="003937E6">
              <w:rPr>
                <w:noProof/>
                <w:webHidden/>
              </w:rPr>
              <w:tab/>
            </w:r>
            <w:r w:rsidR="003937E6">
              <w:rPr>
                <w:noProof/>
                <w:webHidden/>
              </w:rPr>
              <w:fldChar w:fldCharType="begin"/>
            </w:r>
            <w:r w:rsidR="003937E6">
              <w:rPr>
                <w:noProof/>
                <w:webHidden/>
              </w:rPr>
              <w:instrText xml:space="preserve"> PAGEREF _Toc189827912 \h </w:instrText>
            </w:r>
            <w:r w:rsidR="003937E6">
              <w:rPr>
                <w:noProof/>
                <w:webHidden/>
              </w:rPr>
            </w:r>
            <w:r w:rsidR="003937E6">
              <w:rPr>
                <w:noProof/>
                <w:webHidden/>
              </w:rPr>
              <w:fldChar w:fldCharType="separate"/>
            </w:r>
            <w:r w:rsidR="005073D9">
              <w:rPr>
                <w:noProof/>
                <w:webHidden/>
              </w:rPr>
              <w:t>2</w:t>
            </w:r>
            <w:r w:rsidR="003937E6">
              <w:rPr>
                <w:noProof/>
                <w:webHidden/>
              </w:rPr>
              <w:fldChar w:fldCharType="end"/>
            </w:r>
          </w:hyperlink>
        </w:p>
        <w:p w:rsidR="003937E6" w:rsidRDefault="00857AEF">
          <w:pPr>
            <w:pStyle w:val="21"/>
            <w:tabs>
              <w:tab w:val="left" w:pos="1100"/>
              <w:tab w:val="right" w:leader="dot" w:pos="9736"/>
            </w:tabs>
            <w:ind w:left="40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827913" w:history="1">
            <w:r w:rsidR="003937E6" w:rsidRPr="00AB0EDE">
              <w:rPr>
                <w:rStyle w:val="aa"/>
                <w:noProof/>
              </w:rPr>
              <w:t>10.3</w:t>
            </w:r>
            <w:r w:rsidR="003937E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937E6" w:rsidRPr="00AB0EDE">
              <w:rPr>
                <w:rStyle w:val="aa"/>
                <w:noProof/>
              </w:rPr>
              <w:t>MTBF</w:t>
            </w:r>
            <w:r w:rsidR="003937E6">
              <w:rPr>
                <w:noProof/>
                <w:webHidden/>
              </w:rPr>
              <w:tab/>
            </w:r>
            <w:r w:rsidR="003937E6">
              <w:rPr>
                <w:noProof/>
                <w:webHidden/>
              </w:rPr>
              <w:fldChar w:fldCharType="begin"/>
            </w:r>
            <w:r w:rsidR="003937E6">
              <w:rPr>
                <w:noProof/>
                <w:webHidden/>
              </w:rPr>
              <w:instrText xml:space="preserve"> PAGEREF _Toc189827913 \h </w:instrText>
            </w:r>
            <w:r w:rsidR="003937E6">
              <w:rPr>
                <w:noProof/>
                <w:webHidden/>
              </w:rPr>
            </w:r>
            <w:r w:rsidR="003937E6">
              <w:rPr>
                <w:noProof/>
                <w:webHidden/>
              </w:rPr>
              <w:fldChar w:fldCharType="separate"/>
            </w:r>
            <w:r w:rsidR="005073D9">
              <w:rPr>
                <w:noProof/>
                <w:webHidden/>
              </w:rPr>
              <w:t>2</w:t>
            </w:r>
            <w:r w:rsidR="003937E6">
              <w:rPr>
                <w:noProof/>
                <w:webHidden/>
              </w:rPr>
              <w:fldChar w:fldCharType="end"/>
            </w:r>
          </w:hyperlink>
        </w:p>
        <w:p w:rsidR="003937E6" w:rsidRDefault="00857AEF">
          <w:pPr>
            <w:pStyle w:val="12"/>
            <w:tabs>
              <w:tab w:val="left" w:pos="480"/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827914" w:history="1">
            <w:r w:rsidR="003937E6" w:rsidRPr="00AB0EDE">
              <w:rPr>
                <w:rStyle w:val="aa"/>
                <w:noProof/>
              </w:rPr>
              <w:t>11</w:t>
            </w:r>
            <w:r w:rsidR="003937E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937E6" w:rsidRPr="00AB0EDE">
              <w:rPr>
                <w:rStyle w:val="aa"/>
                <w:noProof/>
              </w:rPr>
              <w:t>Packaging and Accessory</w:t>
            </w:r>
            <w:r w:rsidR="003937E6">
              <w:rPr>
                <w:noProof/>
                <w:webHidden/>
              </w:rPr>
              <w:tab/>
            </w:r>
            <w:r w:rsidR="003937E6">
              <w:rPr>
                <w:noProof/>
                <w:webHidden/>
              </w:rPr>
              <w:fldChar w:fldCharType="begin"/>
            </w:r>
            <w:r w:rsidR="003937E6">
              <w:rPr>
                <w:noProof/>
                <w:webHidden/>
              </w:rPr>
              <w:instrText xml:space="preserve"> PAGEREF _Toc189827914 \h </w:instrText>
            </w:r>
            <w:r w:rsidR="003937E6">
              <w:rPr>
                <w:noProof/>
                <w:webHidden/>
              </w:rPr>
            </w:r>
            <w:r w:rsidR="003937E6">
              <w:rPr>
                <w:noProof/>
                <w:webHidden/>
              </w:rPr>
              <w:fldChar w:fldCharType="separate"/>
            </w:r>
            <w:r w:rsidR="005073D9">
              <w:rPr>
                <w:noProof/>
                <w:webHidden/>
              </w:rPr>
              <w:t>2</w:t>
            </w:r>
            <w:r w:rsidR="003937E6">
              <w:rPr>
                <w:noProof/>
                <w:webHidden/>
              </w:rPr>
              <w:fldChar w:fldCharType="end"/>
            </w:r>
          </w:hyperlink>
        </w:p>
        <w:p w:rsidR="003937E6" w:rsidRDefault="003937E6">
          <w:r>
            <w:rPr>
              <w:b/>
              <w:bCs/>
              <w:lang w:val="zh-TW"/>
            </w:rPr>
            <w:fldChar w:fldCharType="end"/>
          </w:r>
        </w:p>
      </w:sdtContent>
    </w:sdt>
    <w:p w:rsidR="006641B6" w:rsidRDefault="006641B6">
      <w:pPr>
        <w:spacing w:before="0" w:after="0"/>
      </w:pPr>
      <w:r>
        <w:lastRenderedPageBreak/>
        <w:br w:type="page"/>
      </w:r>
    </w:p>
    <w:p w:rsidR="006641B6" w:rsidRDefault="006641B6" w:rsidP="009014A1">
      <w:pPr>
        <w:pStyle w:val="1"/>
        <w:spacing w:before="685"/>
        <w:sectPr w:rsidR="006641B6" w:rsidSect="00217C12">
          <w:headerReference w:type="even" r:id="rId14"/>
          <w:headerReference w:type="default" r:id="rId15"/>
          <w:footerReference w:type="default" r:id="rId16"/>
          <w:headerReference w:type="first" r:id="rId17"/>
          <w:pgSz w:w="11900" w:h="16840"/>
          <w:pgMar w:top="1418" w:right="1077" w:bottom="1134" w:left="1077" w:header="340" w:footer="0" w:gutter="0"/>
          <w:pgNumType w:fmt="lowerRoman" w:start="0"/>
          <w:cols w:space="425"/>
          <w:docGrid w:type="lines" w:linePitch="381"/>
        </w:sectPr>
      </w:pPr>
    </w:p>
    <w:p w:rsidR="00CA3908" w:rsidRPr="009014A1" w:rsidRDefault="000A7C3E" w:rsidP="009014A1">
      <w:pPr>
        <w:pStyle w:val="1"/>
        <w:spacing w:before="685"/>
      </w:pPr>
      <w:bookmarkStart w:id="4" w:name="_Toc189827884"/>
      <w:r>
        <w:rPr>
          <w:rFonts w:hint="eastAsia"/>
        </w:rPr>
        <w:lastRenderedPageBreak/>
        <w:t>I</w:t>
      </w:r>
      <w:r>
        <w:t>ntroduction</w:t>
      </w:r>
      <w:bookmarkEnd w:id="4"/>
    </w:p>
    <w:p w:rsidR="00CA3908" w:rsidRDefault="007608DF" w:rsidP="00EE14F9">
      <w:pPr>
        <w:pStyle w:val="2"/>
      </w:pPr>
      <w:bookmarkStart w:id="5" w:name="_Toc189827885"/>
      <w:r>
        <w:t>Overview</w:t>
      </w:r>
      <w:bookmarkEnd w:id="5"/>
    </w:p>
    <w:p w:rsidR="002A4E54" w:rsidRPr="002A4E54" w:rsidRDefault="002A4E54" w:rsidP="002A4E54">
      <w:r w:rsidRPr="002A4E54">
        <w:t>This document defines the Product Requirements Document (PRD) for the Android Controller Pad system. The product is a dedicated control terminal built on the Android platform, designed for commercial and Pro AV environments to provide centralized device control, scenario management, and scheduling capabilities.</w:t>
      </w:r>
    </w:p>
    <w:p w:rsidR="002A4E54" w:rsidRPr="002A4E54" w:rsidRDefault="002A4E54" w:rsidP="002A4E54">
      <w:r w:rsidRPr="002A4E54">
        <w:t xml:space="preserve">The Android Controller Pad operates in </w:t>
      </w:r>
      <w:r w:rsidRPr="002A4E54">
        <w:rPr>
          <w:bCs/>
        </w:rPr>
        <w:t>Kiosk Mode</w:t>
      </w:r>
      <w:r w:rsidRPr="002A4E54">
        <w:t>, ensuring the device automatically launches into the control interface at boot and maintains a stable, dedicated user environment.</w:t>
      </w:r>
      <w:r w:rsidR="00AA2FF2">
        <w:t xml:space="preserve"> </w:t>
      </w:r>
      <w:r w:rsidRPr="002A4E54">
        <w:t xml:space="preserve">The device supports </w:t>
      </w:r>
      <w:proofErr w:type="spellStart"/>
      <w:r w:rsidRPr="002A4E54">
        <w:rPr>
          <w:bCs/>
        </w:rPr>
        <w:t>PoE</w:t>
      </w:r>
      <w:proofErr w:type="spellEnd"/>
      <w:r w:rsidR="00857AEF">
        <w:rPr>
          <w:bCs/>
        </w:rPr>
        <w:t>+</w:t>
      </w:r>
      <w:r w:rsidRPr="002A4E54">
        <w:t xml:space="preserve"> for simplified installation and deployment, and provides both </w:t>
      </w:r>
      <w:r w:rsidRPr="002A4E54">
        <w:rPr>
          <w:bCs/>
        </w:rPr>
        <w:t>wired Ethernet and Wi-Fi connectivity</w:t>
      </w:r>
      <w:r w:rsidRPr="002A4E54">
        <w:t xml:space="preserve"> to accommodate flexible network infrastructures.</w:t>
      </w:r>
    </w:p>
    <w:p w:rsidR="002A4E54" w:rsidRPr="002A4E54" w:rsidRDefault="002A4E54" w:rsidP="007869A4">
      <w:r w:rsidRPr="002A4E54">
        <w:t xml:space="preserve">The system integrates a touch-based user interface with an embedded </w:t>
      </w:r>
      <w:proofErr w:type="spellStart"/>
      <w:r w:rsidRPr="002A4E54">
        <w:t>WebGUI</w:t>
      </w:r>
      <w:proofErr w:type="spellEnd"/>
      <w:r w:rsidRPr="002A4E54">
        <w:t xml:space="preserve"> management platform, allowing system integrators to configure and manage the device through a web browser, while end users interact with a friendly control interface.</w:t>
      </w:r>
    </w:p>
    <w:p w:rsidR="00800BB6" w:rsidRDefault="007869A4" w:rsidP="00EE14F9">
      <w:pPr>
        <w:pStyle w:val="2"/>
      </w:pPr>
      <w:bookmarkStart w:id="6" w:name="_Toc189827886"/>
      <w:r>
        <w:rPr>
          <w:rFonts w:hint="eastAsia"/>
        </w:rPr>
        <w:t>F</w:t>
      </w:r>
      <w:r>
        <w:t>eature</w:t>
      </w:r>
      <w:bookmarkEnd w:id="6"/>
    </w:p>
    <w:p w:rsidR="00800BB6" w:rsidRPr="001B3D48" w:rsidRDefault="00800BB6" w:rsidP="001B3D48">
      <w:pPr>
        <w:pStyle w:val="a"/>
        <w:rPr>
          <w:b/>
        </w:rPr>
      </w:pPr>
      <w:r>
        <w:t>Android-based 8</w:t>
      </w:r>
      <w:r w:rsidR="008A2ACC">
        <w:t>’’</w:t>
      </w:r>
      <w:r>
        <w:t>/10</w:t>
      </w:r>
      <w:r w:rsidR="00857AEF">
        <w:t>’’/15</w:t>
      </w:r>
      <w:r w:rsidR="008A2ACC">
        <w:t>’’</w:t>
      </w:r>
      <w:r>
        <w:t xml:space="preserve"> touch panel as the controller platform</w:t>
      </w:r>
      <w:r w:rsidR="00A6702A">
        <w:t>.</w:t>
      </w:r>
    </w:p>
    <w:p w:rsidR="001B3D48" w:rsidRPr="001B3D48" w:rsidRDefault="001B3D48" w:rsidP="001B3D48">
      <w:pPr>
        <w:pStyle w:val="a"/>
      </w:pPr>
      <w:r w:rsidRPr="001B3D48">
        <w:t>Supports Power over Ethernet (</w:t>
      </w:r>
      <w:proofErr w:type="spellStart"/>
      <w:r w:rsidRPr="001B3D48">
        <w:t>PoE</w:t>
      </w:r>
      <w:proofErr w:type="spellEnd"/>
      <w:r w:rsidR="00857AEF">
        <w:t>+</w:t>
      </w:r>
      <w:r w:rsidRPr="001B3D48">
        <w:t>) for both power supply and network connectivity</w:t>
      </w:r>
      <w:r>
        <w:t>.</w:t>
      </w:r>
    </w:p>
    <w:p w:rsidR="00A6702A" w:rsidRPr="00A6702A" w:rsidRDefault="00A6702A" w:rsidP="001B3D48">
      <w:pPr>
        <w:pStyle w:val="a"/>
        <w:rPr>
          <w:b/>
        </w:rPr>
      </w:pPr>
      <w:r>
        <w:t xml:space="preserve">Includes a built-in </w:t>
      </w:r>
      <w:proofErr w:type="spellStart"/>
      <w:r>
        <w:t>WebGUI</w:t>
      </w:r>
      <w:proofErr w:type="spellEnd"/>
      <w:r>
        <w:t xml:space="preserve"> that allows system integrators to configure devices, commands, macros, and UI layouts.</w:t>
      </w:r>
    </w:p>
    <w:p w:rsidR="00A6702A" w:rsidRPr="00A6702A" w:rsidRDefault="00A6702A" w:rsidP="001B3D48">
      <w:pPr>
        <w:pStyle w:val="a"/>
        <w:rPr>
          <w:b/>
        </w:rPr>
      </w:pPr>
      <w:r>
        <w:t xml:space="preserve">Supports </w:t>
      </w:r>
      <w:r w:rsidR="00772914">
        <w:t>configure</w:t>
      </w:r>
      <w:r>
        <w:t xml:space="preserve"> automation macros that execute command sequences with delay, scheduling, and conditional logic to control multiple devices simultaneously.</w:t>
      </w:r>
    </w:p>
    <w:p w:rsidR="00772914" w:rsidRPr="00772914" w:rsidRDefault="00A6702A" w:rsidP="001B3D48">
      <w:pPr>
        <w:pStyle w:val="a"/>
        <w:rPr>
          <w:b/>
        </w:rPr>
      </w:pPr>
      <w:r>
        <w:t>Provides a device driver library that simplifies device integration and enables scalable device management.</w:t>
      </w:r>
    </w:p>
    <w:p w:rsidR="00772914" w:rsidRDefault="00772914" w:rsidP="001B3D48">
      <w:pPr>
        <w:pStyle w:val="a"/>
      </w:pPr>
      <w:r w:rsidRPr="00772914">
        <w:t>Allows users to design customized control interfaces with configurable buttons, icons, templates, and themes</w:t>
      </w:r>
      <w:r>
        <w:t>.</w:t>
      </w:r>
    </w:p>
    <w:p w:rsidR="00772914" w:rsidRDefault="00772914" w:rsidP="001B3D48">
      <w:pPr>
        <w:pStyle w:val="a"/>
        <w:rPr>
          <w:rStyle w:val="af4"/>
          <w:b w:val="0"/>
          <w:bCs/>
        </w:rPr>
      </w:pPr>
      <w:r w:rsidRPr="00772914">
        <w:rPr>
          <w:rStyle w:val="af4"/>
          <w:b w:val="0"/>
        </w:rPr>
        <w:t>Provides template-based UI layouts</w:t>
      </w:r>
      <w:r w:rsidR="002317C4">
        <w:rPr>
          <w:rStyle w:val="af4"/>
          <w:b w:val="0"/>
        </w:rPr>
        <w:t>, such as for light and speakers,</w:t>
      </w:r>
      <w:r w:rsidRPr="00772914">
        <w:rPr>
          <w:rStyle w:val="af4"/>
          <w:b w:val="0"/>
        </w:rPr>
        <w:t xml:space="preserve"> </w:t>
      </w:r>
      <w:r w:rsidR="002317C4">
        <w:rPr>
          <w:rStyle w:val="af4"/>
          <w:b w:val="0"/>
        </w:rPr>
        <w:t>to</w:t>
      </w:r>
      <w:r w:rsidRPr="00772914">
        <w:rPr>
          <w:rStyle w:val="af4"/>
          <w:b w:val="0"/>
        </w:rPr>
        <w:t xml:space="preserve"> </w:t>
      </w:r>
      <w:r w:rsidR="002317C4">
        <w:rPr>
          <w:rStyle w:val="af4"/>
          <w:b w:val="0"/>
        </w:rPr>
        <w:t xml:space="preserve">enable quick deployment of </w:t>
      </w:r>
      <w:r w:rsidRPr="00772914">
        <w:rPr>
          <w:rStyle w:val="af4"/>
          <w:b w:val="0"/>
        </w:rPr>
        <w:t>control interfaces</w:t>
      </w:r>
      <w:r w:rsidR="001B3D48">
        <w:rPr>
          <w:rStyle w:val="af4"/>
          <w:b w:val="0"/>
        </w:rPr>
        <w:t>.</w:t>
      </w:r>
    </w:p>
    <w:p w:rsidR="00772914" w:rsidRDefault="00772914" w:rsidP="001B3D48">
      <w:pPr>
        <w:pStyle w:val="a"/>
      </w:pPr>
      <w:r>
        <w:t>Operates in kiosk mode to ensure the controller pad runs as a dedicated control interface.</w:t>
      </w:r>
    </w:p>
    <w:p w:rsidR="00772914" w:rsidRDefault="001B3D48" w:rsidP="001B3D48">
      <w:pPr>
        <w:pStyle w:val="a"/>
      </w:pPr>
      <w:r>
        <w:t>Supports</w:t>
      </w:r>
      <w:r w:rsidR="00857AEF">
        <w:t xml:space="preserve"> extendable</w:t>
      </w:r>
      <w:r>
        <w:t xml:space="preserve"> multilingual user interfaces </w:t>
      </w:r>
      <w:r w:rsidR="00857AEF">
        <w:t xml:space="preserve">including Chinese, English, </w:t>
      </w:r>
      <w:r>
        <w:t>Japanese</w:t>
      </w:r>
      <w:r w:rsidR="00857AEF">
        <w:t>, and more</w:t>
      </w:r>
      <w:r>
        <w:t>.</w:t>
      </w:r>
    </w:p>
    <w:p w:rsidR="001B3D48" w:rsidRDefault="001B3D48" w:rsidP="001B3D48">
      <w:pPr>
        <w:pStyle w:val="a"/>
      </w:pPr>
      <w:r>
        <w:t>Supports both Ethernet and Wi-Fi network connectivity.</w:t>
      </w:r>
    </w:p>
    <w:p w:rsidR="001B3D48" w:rsidRDefault="001B3D48" w:rsidP="001B3D48">
      <w:pPr>
        <w:pStyle w:val="a"/>
      </w:pPr>
      <w:r>
        <w:lastRenderedPageBreak/>
        <w:t>Provides password protection for secure system management.</w:t>
      </w:r>
    </w:p>
    <w:p w:rsidR="002317C4" w:rsidRDefault="00555C9C" w:rsidP="001B3D48">
      <w:pPr>
        <w:pStyle w:val="a"/>
      </w:pPr>
      <w:r>
        <w:t>Supports firmware upgrade through OTA updates and local upgrade mechanisms.</w:t>
      </w:r>
    </w:p>
    <w:p w:rsidR="00555C9C" w:rsidRDefault="00555C9C" w:rsidP="001B3D48">
      <w:pPr>
        <w:pStyle w:val="a"/>
      </w:pPr>
      <w:r>
        <w:t>Supports watchdog monitoring and recovery mechanisms to ensure stable long-term operation.</w:t>
      </w:r>
    </w:p>
    <w:p w:rsidR="00857AEF" w:rsidRPr="00772914" w:rsidRDefault="00857AEF" w:rsidP="001B3D48">
      <w:pPr>
        <w:pStyle w:val="a"/>
        <w:rPr>
          <w:rStyle w:val="af4"/>
          <w:b w:val="0"/>
          <w:bCs/>
        </w:rPr>
      </w:pPr>
      <w:r>
        <w:t>Supports receiving external commands as event triggers to execute built-in events, macros, or commands for coordinated control of multiple external devices.</w:t>
      </w:r>
    </w:p>
    <w:p w:rsidR="007608DF" w:rsidRPr="00800BB6" w:rsidRDefault="007608DF" w:rsidP="007608DF"/>
    <w:p w:rsidR="00CB1DBE" w:rsidRDefault="00CB1DBE" w:rsidP="00EE14F9">
      <w:pPr>
        <w:pStyle w:val="2"/>
      </w:pPr>
      <w:bookmarkStart w:id="7" w:name="_Toc189827887"/>
      <w:r>
        <w:rPr>
          <w:rFonts w:hint="eastAsia"/>
        </w:rPr>
        <w:t>L</w:t>
      </w:r>
      <w:r>
        <w:t>aunch Information</w:t>
      </w:r>
      <w:bookmarkEnd w:id="7"/>
    </w:p>
    <w:p w:rsidR="00CB1DBE" w:rsidRPr="00E02D8C" w:rsidRDefault="00CB1DBE" w:rsidP="001B3D48">
      <w:pPr>
        <w:pStyle w:val="a"/>
        <w:rPr>
          <w:rStyle w:val="af4"/>
        </w:rPr>
      </w:pPr>
      <w:r w:rsidRPr="00E02D8C">
        <w:rPr>
          <w:rStyle w:val="af4"/>
        </w:rPr>
        <w:t xml:space="preserve">Target </w:t>
      </w:r>
      <w:r w:rsidRPr="00E02D8C">
        <w:rPr>
          <w:rStyle w:val="af4"/>
          <w:rFonts w:hint="eastAsia"/>
        </w:rPr>
        <w:t>M</w:t>
      </w:r>
      <w:r w:rsidRPr="00E02D8C">
        <w:rPr>
          <w:rStyle w:val="af4"/>
        </w:rPr>
        <w:t xml:space="preserve">arket: </w:t>
      </w:r>
      <w:r w:rsidRPr="00E02D8C">
        <w:rPr>
          <w:rStyle w:val="af4"/>
        </w:rPr>
        <w:tab/>
        <w:t>Commercial / Residential / Medical / Broadcast / …</w:t>
      </w:r>
    </w:p>
    <w:p w:rsidR="00F479E2" w:rsidRDefault="00CB1DBE" w:rsidP="00AF02F9">
      <w:pPr>
        <w:pStyle w:val="a"/>
        <w:rPr>
          <w:rStyle w:val="af4"/>
        </w:rPr>
      </w:pPr>
      <w:r w:rsidRPr="00E02D8C">
        <w:rPr>
          <w:rStyle w:val="af4"/>
        </w:rPr>
        <w:t>Launch Show:</w:t>
      </w:r>
      <w:r w:rsidRPr="00E02D8C">
        <w:rPr>
          <w:rStyle w:val="af4"/>
        </w:rPr>
        <w:tab/>
      </w:r>
      <w:r w:rsidRPr="00E02D8C">
        <w:rPr>
          <w:rStyle w:val="af4"/>
        </w:rPr>
        <w:tab/>
      </w:r>
      <w:proofErr w:type="spellStart"/>
      <w:r w:rsidR="007B49D8">
        <w:rPr>
          <w:rStyle w:val="af4"/>
        </w:rPr>
        <w:t>InfoComm</w:t>
      </w:r>
      <w:proofErr w:type="spellEnd"/>
      <w:r w:rsidR="007B49D8">
        <w:rPr>
          <w:rStyle w:val="af4"/>
        </w:rPr>
        <w:t xml:space="preserve"> 2027</w:t>
      </w:r>
    </w:p>
    <w:p w:rsidR="00CB1DBE" w:rsidRPr="00E02D8C" w:rsidRDefault="00CB1DBE" w:rsidP="00AF02F9">
      <w:pPr>
        <w:pStyle w:val="a"/>
        <w:rPr>
          <w:rStyle w:val="af4"/>
        </w:rPr>
      </w:pPr>
      <w:r w:rsidRPr="00E02D8C">
        <w:rPr>
          <w:rStyle w:val="af4"/>
          <w:rFonts w:hint="eastAsia"/>
        </w:rPr>
        <w:t>D</w:t>
      </w:r>
      <w:r w:rsidRPr="00E02D8C">
        <w:rPr>
          <w:rStyle w:val="af4"/>
        </w:rPr>
        <w:t>elivery Dates:</w:t>
      </w:r>
      <w:r w:rsidRPr="00E02D8C">
        <w:rPr>
          <w:rStyle w:val="af4"/>
        </w:rPr>
        <w:tab/>
      </w:r>
      <w:r w:rsidR="007B49D8">
        <w:rPr>
          <w:rStyle w:val="af4"/>
        </w:rPr>
        <w:tab/>
        <w:t>August 2027</w:t>
      </w:r>
    </w:p>
    <w:p w:rsidR="00CB1DBE" w:rsidRDefault="00CB1DBE" w:rsidP="00CB1DBE">
      <w:pPr>
        <w:ind w:left="360"/>
      </w:pPr>
    </w:p>
    <w:p w:rsidR="00372D63" w:rsidRDefault="007608DF" w:rsidP="00EE14F9">
      <w:pPr>
        <w:pStyle w:val="2"/>
      </w:pPr>
      <w:bookmarkStart w:id="8" w:name="_Toc189827888"/>
      <w:r w:rsidRPr="007608DF">
        <w:t>Compatible Products</w:t>
      </w:r>
      <w:bookmarkEnd w:id="8"/>
    </w:p>
    <w:p w:rsidR="004A10CB" w:rsidRDefault="00FE047C" w:rsidP="004A10CB">
      <w:pPr>
        <w:pStyle w:val="a"/>
      </w:pPr>
      <w:r>
        <w:t>Pro AV</w:t>
      </w:r>
      <w:r w:rsidR="004A3B66">
        <w:t xml:space="preserve"> </w:t>
      </w:r>
      <w:r>
        <w:t>P</w:t>
      </w:r>
      <w:r w:rsidR="004A10CB">
        <w:t>roducts</w:t>
      </w:r>
    </w:p>
    <w:p w:rsidR="004A10CB" w:rsidRDefault="004A10CB" w:rsidP="004A10CB">
      <w:pPr>
        <w:pStyle w:val="a"/>
      </w:pPr>
      <w:r>
        <w:t>Environmental equipment</w:t>
      </w:r>
    </w:p>
    <w:p w:rsidR="00FB33BA" w:rsidRPr="007869A4" w:rsidRDefault="00FB33BA" w:rsidP="007869A4"/>
    <w:p w:rsidR="00372D63" w:rsidRDefault="007869A4" w:rsidP="009014A1">
      <w:pPr>
        <w:pStyle w:val="1"/>
        <w:spacing w:before="685"/>
      </w:pPr>
      <w:bookmarkStart w:id="9" w:name="_Toc189827889"/>
      <w:r>
        <w:rPr>
          <w:rFonts w:hint="eastAsia"/>
        </w:rPr>
        <w:t>A</w:t>
      </w:r>
      <w:r>
        <w:t>pplications</w:t>
      </w:r>
      <w:bookmarkEnd w:id="9"/>
    </w:p>
    <w:p w:rsidR="00CA3908" w:rsidRDefault="007608DF" w:rsidP="00EE14F9">
      <w:pPr>
        <w:pStyle w:val="2"/>
      </w:pPr>
      <w:bookmarkStart w:id="10" w:name="_Toc189827890"/>
      <w:r>
        <w:rPr>
          <w:rFonts w:hint="eastAsia"/>
        </w:rPr>
        <w:t>A</w:t>
      </w:r>
      <w:r>
        <w:t>pplications</w:t>
      </w:r>
      <w:bookmarkEnd w:id="10"/>
    </w:p>
    <w:p w:rsidR="00AF7FF3" w:rsidRDefault="00AF7FF3" w:rsidP="001B3D48">
      <w:pPr>
        <w:pStyle w:val="a"/>
      </w:pPr>
      <w:r>
        <w:t>Environmental Device Control</w:t>
      </w:r>
    </w:p>
    <w:p w:rsidR="00AF7FF3" w:rsidRDefault="00AF7FF3" w:rsidP="001B3D48">
      <w:pPr>
        <w:pStyle w:val="a"/>
      </w:pPr>
      <w:r>
        <w:t>Professional AV Equipment Control</w:t>
      </w:r>
    </w:p>
    <w:p w:rsidR="00AF7FF3" w:rsidRDefault="00AF7FF3" w:rsidP="001B3D48">
      <w:pPr>
        <w:pStyle w:val="a"/>
      </w:pPr>
      <w:r>
        <w:t>Meeting Room Automation</w:t>
      </w:r>
    </w:p>
    <w:p w:rsidR="00AF7FF3" w:rsidRDefault="00AF7FF3" w:rsidP="001B3D48">
      <w:pPr>
        <w:pStyle w:val="a"/>
      </w:pPr>
      <w:r>
        <w:t>Smart Conference Room Control Panel</w:t>
      </w:r>
    </w:p>
    <w:p w:rsidR="00AF7FF3" w:rsidRDefault="00AF7FF3" w:rsidP="0016355B">
      <w:pPr>
        <w:pStyle w:val="a"/>
      </w:pPr>
      <w:r>
        <w:t>Room Scenario Control</w:t>
      </w:r>
    </w:p>
    <w:p w:rsidR="007608DF" w:rsidRDefault="007608DF" w:rsidP="00EE14F9">
      <w:pPr>
        <w:pStyle w:val="2"/>
      </w:pPr>
      <w:bookmarkStart w:id="11" w:name="_Toc189827891"/>
      <w:r w:rsidRPr="007608DF">
        <w:t>Use Cases</w:t>
      </w:r>
      <w:bookmarkEnd w:id="11"/>
    </w:p>
    <w:p w:rsidR="006F6C6E" w:rsidRDefault="006F6C6E" w:rsidP="006F6C6E">
      <w:pPr>
        <w:pStyle w:val="a"/>
      </w:pPr>
      <w:r>
        <w:t>Use Case 1 — Meeting Room Startup</w:t>
      </w:r>
    </w:p>
    <w:p w:rsidR="00CC530F" w:rsidRDefault="006F6C6E" w:rsidP="006F6C6E">
      <w:pPr>
        <w:ind w:left="850"/>
      </w:pPr>
      <w:r>
        <w:t>A user presses the “Meeting Start” button on the controller pad, triggering a predefined macro that powers on the projector and displays, selects the presentation source, and adjusts room lighting to presentation mode.</w:t>
      </w:r>
    </w:p>
    <w:p w:rsidR="00B1764F" w:rsidRDefault="00B1764F" w:rsidP="00B1764F">
      <w:pPr>
        <w:pStyle w:val="a"/>
      </w:pPr>
      <w:r>
        <w:lastRenderedPageBreak/>
        <w:t>Use Case 2 — Source Switching During Presentation</w:t>
      </w:r>
    </w:p>
    <w:p w:rsidR="00B1764F" w:rsidRDefault="00B1764F" w:rsidP="00B1764F">
      <w:pPr>
        <w:ind w:left="850"/>
      </w:pPr>
      <w:r>
        <w:t>During a meeting, the presenter selects a different input source from the controller interface, and the system sends commands to the AV switcher and display devices to change the presentation source.</w:t>
      </w:r>
    </w:p>
    <w:p w:rsidR="0095094B" w:rsidRDefault="0095094B" w:rsidP="00B1764F">
      <w:pPr>
        <w:ind w:left="850"/>
      </w:pPr>
    </w:p>
    <w:p w:rsidR="00B1764F" w:rsidRDefault="00B1764F" w:rsidP="00B1764F">
      <w:pPr>
        <w:pStyle w:val="a"/>
      </w:pPr>
      <w:r>
        <w:t>Use Case 3 — End of Meeting Shutdown</w:t>
      </w:r>
    </w:p>
    <w:p w:rsidR="00B1764F" w:rsidRPr="006F6C6E" w:rsidRDefault="00B1764F" w:rsidP="00B1764F">
      <w:pPr>
        <w:ind w:left="850"/>
      </w:pPr>
      <w:r>
        <w:t>At the end of a meeting, a user presses the “System Off” button, executing a shutdown macro that powers off AV equipment and restores the room environment to its default state.</w:t>
      </w:r>
    </w:p>
    <w:p w:rsidR="000B09E4" w:rsidRDefault="007869A4" w:rsidP="007869A4">
      <w:pPr>
        <w:pStyle w:val="1"/>
        <w:spacing w:before="685"/>
      </w:pPr>
      <w:bookmarkStart w:id="12" w:name="_Toc189827892"/>
      <w:r w:rsidRPr="007869A4">
        <w:t>INTERFACE AND SPECIFICATION</w:t>
      </w:r>
      <w:bookmarkEnd w:id="12"/>
    </w:p>
    <w:p w:rsidR="00C91642" w:rsidRPr="00C91642" w:rsidRDefault="007869A4" w:rsidP="00EE14F9">
      <w:pPr>
        <w:pStyle w:val="2"/>
      </w:pPr>
      <w:bookmarkStart w:id="13" w:name="_Toc189827893"/>
      <w:r>
        <w:rPr>
          <w:rFonts w:hint="eastAsia"/>
        </w:rPr>
        <w:t>F</w:t>
      </w:r>
      <w:r>
        <w:t>ront Panel</w:t>
      </w:r>
      <w:bookmarkEnd w:id="13"/>
    </w:p>
    <w:tbl>
      <w:tblPr>
        <w:tblW w:w="1020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4"/>
        <w:gridCol w:w="1560"/>
        <w:gridCol w:w="1984"/>
        <w:gridCol w:w="5527"/>
      </w:tblGrid>
      <w:tr w:rsidR="007869A4" w:rsidRPr="004B4866" w:rsidTr="00DA323D">
        <w:trPr>
          <w:trHeight w:val="166"/>
        </w:trPr>
        <w:tc>
          <w:tcPr>
            <w:tcW w:w="1134" w:type="dxa"/>
            <w:shd w:val="clear" w:color="auto" w:fill="008AAB" w:themeFill="accent1"/>
          </w:tcPr>
          <w:p w:rsidR="007869A4" w:rsidRPr="004B4866" w:rsidRDefault="007869A4" w:rsidP="00693BE5">
            <w:pPr>
              <w:rPr>
                <w:b/>
                <w:color w:val="FFFFFF" w:themeColor="background1"/>
              </w:rPr>
            </w:pPr>
            <w:r w:rsidRPr="004B4866">
              <w:rPr>
                <w:b/>
                <w:color w:val="FFFFFF" w:themeColor="background1"/>
              </w:rPr>
              <w:t>NO</w:t>
            </w:r>
          </w:p>
        </w:tc>
        <w:tc>
          <w:tcPr>
            <w:tcW w:w="1560" w:type="dxa"/>
            <w:shd w:val="clear" w:color="auto" w:fill="008AAB" w:themeFill="accent1"/>
          </w:tcPr>
          <w:p w:rsidR="007869A4" w:rsidRPr="004B4866" w:rsidRDefault="007869A4" w:rsidP="00693BE5">
            <w:pPr>
              <w:rPr>
                <w:b/>
                <w:color w:val="FFFFFF" w:themeColor="background1"/>
              </w:rPr>
            </w:pPr>
            <w:r w:rsidRPr="004B4866">
              <w:rPr>
                <w:b/>
                <w:color w:val="FFFFFF" w:themeColor="background1"/>
              </w:rPr>
              <w:t>Item</w:t>
            </w:r>
          </w:p>
        </w:tc>
        <w:tc>
          <w:tcPr>
            <w:tcW w:w="1984" w:type="dxa"/>
            <w:shd w:val="clear" w:color="auto" w:fill="008AAB" w:themeFill="accent1"/>
          </w:tcPr>
          <w:p w:rsidR="007869A4" w:rsidRPr="004B4866" w:rsidRDefault="00FB33BA" w:rsidP="00693BE5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Type</w:t>
            </w:r>
          </w:p>
        </w:tc>
        <w:tc>
          <w:tcPr>
            <w:tcW w:w="5527" w:type="dxa"/>
            <w:shd w:val="clear" w:color="auto" w:fill="008AAB" w:themeFill="accent1"/>
          </w:tcPr>
          <w:p w:rsidR="007869A4" w:rsidRPr="004B4866" w:rsidRDefault="00FB33BA" w:rsidP="00693BE5">
            <w:pPr>
              <w:rPr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Description</w:t>
            </w:r>
          </w:p>
        </w:tc>
      </w:tr>
      <w:tr w:rsidR="007869A4" w:rsidRPr="000D63CE" w:rsidTr="00702F41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69A4" w:rsidRPr="004B4866" w:rsidRDefault="004F3820" w:rsidP="00310B5E">
            <w:pPr>
              <w:pStyle w:val="4"/>
            </w:pPr>
            <w:r>
              <w:rPr>
                <w:rFonts w:hint="eastAsia"/>
              </w:rPr>
              <w:t>1</w:t>
            </w:r>
            <w:r>
              <w:t>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69A4" w:rsidRPr="000D63CE" w:rsidRDefault="00BE3126" w:rsidP="00BE3126">
            <w:pPr>
              <w:rPr>
                <w:bCs/>
                <w:sz w:val="22"/>
                <w:szCs w:val="22"/>
              </w:rPr>
            </w:pPr>
            <w:r w:rsidRPr="00BE3126">
              <w:rPr>
                <w:bCs/>
                <w:sz w:val="22"/>
                <w:szCs w:val="22"/>
              </w:rPr>
              <w:t>Touch Display Panel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69A4" w:rsidRPr="000D63CE" w:rsidRDefault="00BE3126" w:rsidP="00BE31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Hardware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69A4" w:rsidRPr="000D63CE" w:rsidRDefault="00BE3126" w:rsidP="00BE3126">
            <w:pPr>
              <w:rPr>
                <w:bCs/>
                <w:sz w:val="22"/>
                <w:szCs w:val="22"/>
              </w:rPr>
            </w:pPr>
            <w:r w:rsidRPr="00BE3126">
              <w:rPr>
                <w:bCs/>
                <w:sz w:val="22"/>
                <w:szCs w:val="22"/>
              </w:rPr>
              <w:t>The device shall include an 8</w:t>
            </w:r>
            <w:r>
              <w:rPr>
                <w:bCs/>
                <w:sz w:val="22"/>
                <w:szCs w:val="22"/>
              </w:rPr>
              <w:t>/10</w:t>
            </w:r>
            <w:r w:rsidRPr="00BE3126">
              <w:rPr>
                <w:bCs/>
                <w:sz w:val="22"/>
                <w:szCs w:val="22"/>
              </w:rPr>
              <w:t>-inch touch display panel used as the primary user interface for system control.</w:t>
            </w:r>
          </w:p>
        </w:tc>
      </w:tr>
      <w:tr w:rsidR="00702F41" w:rsidRPr="000D63CE" w:rsidTr="00BE3126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2F41" w:rsidRPr="004B4866" w:rsidRDefault="004F3820" w:rsidP="00310B5E">
            <w:pPr>
              <w:pStyle w:val="4"/>
            </w:pPr>
            <w:r>
              <w:rPr>
                <w:rFonts w:hint="eastAsia"/>
              </w:rPr>
              <w:t>2</w:t>
            </w:r>
            <w:r>
              <w:t>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2F41" w:rsidRDefault="00BE3126" w:rsidP="00BE3126">
            <w:pPr>
              <w:rPr>
                <w:rFonts w:cstheme="minorHAnsi"/>
                <w:sz w:val="22"/>
                <w:szCs w:val="22"/>
              </w:rPr>
            </w:pPr>
            <w:r>
              <w:t>Touchscreen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2F41" w:rsidRPr="000D63CE" w:rsidRDefault="00BE3126" w:rsidP="00BE3126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 w:hint="eastAsia"/>
                <w:sz w:val="22"/>
                <w:szCs w:val="22"/>
              </w:rPr>
              <w:t>M</w:t>
            </w:r>
            <w:r>
              <w:rPr>
                <w:rFonts w:cstheme="minorHAnsi"/>
                <w:sz w:val="22"/>
                <w:szCs w:val="22"/>
              </w:rPr>
              <w:t>ulti-touch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2F41" w:rsidRDefault="00BE3126" w:rsidP="00BE3126">
            <w:pPr>
              <w:rPr>
                <w:bCs/>
                <w:sz w:val="22"/>
                <w:szCs w:val="22"/>
              </w:rPr>
            </w:pPr>
            <w:r w:rsidRPr="00BE3126">
              <w:rPr>
                <w:bCs/>
                <w:sz w:val="22"/>
                <w:szCs w:val="22"/>
              </w:rPr>
              <w:t>The display shall support capacitive multi-touch input for responsive user interaction.</w:t>
            </w:r>
          </w:p>
        </w:tc>
      </w:tr>
      <w:tr w:rsidR="00BE3126" w:rsidRPr="000D63CE" w:rsidTr="00BE3126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3126" w:rsidRPr="004B4866" w:rsidRDefault="004F3820" w:rsidP="00310B5E">
            <w:pPr>
              <w:pStyle w:val="4"/>
            </w:pPr>
            <w:r>
              <w:rPr>
                <w:rFonts w:hint="eastAsia"/>
              </w:rPr>
              <w:t>3</w:t>
            </w:r>
            <w:r>
              <w:t>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3126" w:rsidRDefault="00BE3126" w:rsidP="00BE3126">
            <w:r>
              <w:t>Display Resolution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3126" w:rsidRDefault="00BE3126" w:rsidP="00BE3126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 w:hint="eastAsia"/>
                <w:sz w:val="22"/>
                <w:szCs w:val="22"/>
              </w:rPr>
              <w:t>L</w:t>
            </w:r>
            <w:r>
              <w:rPr>
                <w:rFonts w:cstheme="minorHAnsi"/>
                <w:sz w:val="22"/>
                <w:szCs w:val="22"/>
              </w:rPr>
              <w:t>CD Panel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3126" w:rsidRPr="00BE3126" w:rsidRDefault="00BE3126" w:rsidP="00BE3126">
            <w:pPr>
              <w:rPr>
                <w:bCs/>
                <w:sz w:val="22"/>
                <w:szCs w:val="22"/>
              </w:rPr>
            </w:pPr>
            <w:r w:rsidRPr="00BE3126">
              <w:rPr>
                <w:bCs/>
                <w:sz w:val="22"/>
                <w:szCs w:val="22"/>
              </w:rPr>
              <w:t>The display shall provide sufficient resolution to clearly present control buttons, icons, and system information.</w:t>
            </w:r>
          </w:p>
        </w:tc>
      </w:tr>
      <w:tr w:rsidR="00BE3126" w:rsidRPr="000D63CE" w:rsidTr="00702F41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3126" w:rsidRPr="004B4866" w:rsidRDefault="004F3820" w:rsidP="00310B5E">
            <w:pPr>
              <w:pStyle w:val="4"/>
            </w:pPr>
            <w:r>
              <w:rPr>
                <w:rFonts w:hint="eastAsia"/>
              </w:rPr>
              <w:t>4</w:t>
            </w:r>
            <w:r>
              <w:t>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E3126" w:rsidRDefault="00207036" w:rsidP="00BE3126">
            <w:r>
              <w:t>Screen Brightness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3126" w:rsidRDefault="00207036" w:rsidP="00BE3126">
            <w:pPr>
              <w:rPr>
                <w:rFonts w:cstheme="minorHAnsi"/>
                <w:sz w:val="22"/>
                <w:szCs w:val="22"/>
              </w:rPr>
            </w:pPr>
            <w:r>
              <w:t>Display Control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3126" w:rsidRPr="00BE3126" w:rsidRDefault="00207036" w:rsidP="00BE3126">
            <w:pPr>
              <w:rPr>
                <w:bCs/>
                <w:sz w:val="22"/>
                <w:szCs w:val="22"/>
              </w:rPr>
            </w:pPr>
            <w:r>
              <w:t>The display shall support adjustable brightness to ensure readability under different lighting conditions.</w:t>
            </w:r>
          </w:p>
        </w:tc>
      </w:tr>
    </w:tbl>
    <w:p w:rsidR="001E1752" w:rsidRPr="005A42A3" w:rsidRDefault="007869A4" w:rsidP="00EE14F9">
      <w:pPr>
        <w:pStyle w:val="2"/>
      </w:pPr>
      <w:bookmarkStart w:id="14" w:name="_Toc189827896"/>
      <w:r>
        <w:rPr>
          <w:rFonts w:hint="eastAsia"/>
        </w:rPr>
        <w:t>R</w:t>
      </w:r>
      <w:r>
        <w:t>ear Panel</w:t>
      </w:r>
      <w:bookmarkEnd w:id="14"/>
    </w:p>
    <w:tbl>
      <w:tblPr>
        <w:tblW w:w="1020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4"/>
        <w:gridCol w:w="1560"/>
        <w:gridCol w:w="1984"/>
        <w:gridCol w:w="5527"/>
      </w:tblGrid>
      <w:tr w:rsidR="001E1752" w:rsidRPr="004B4866" w:rsidTr="00DA323D">
        <w:trPr>
          <w:trHeight w:val="166"/>
        </w:trPr>
        <w:tc>
          <w:tcPr>
            <w:tcW w:w="1134" w:type="dxa"/>
            <w:shd w:val="clear" w:color="auto" w:fill="008AAB" w:themeFill="accent1"/>
          </w:tcPr>
          <w:p w:rsidR="001E1752" w:rsidRPr="004B4866" w:rsidRDefault="001E1752" w:rsidP="00693BE5">
            <w:pPr>
              <w:rPr>
                <w:b/>
                <w:color w:val="FFFFFF" w:themeColor="background1"/>
              </w:rPr>
            </w:pPr>
            <w:r w:rsidRPr="004B4866">
              <w:rPr>
                <w:b/>
                <w:color w:val="FFFFFF" w:themeColor="background1"/>
              </w:rPr>
              <w:t>NO</w:t>
            </w:r>
          </w:p>
        </w:tc>
        <w:tc>
          <w:tcPr>
            <w:tcW w:w="1560" w:type="dxa"/>
            <w:shd w:val="clear" w:color="auto" w:fill="008AAB" w:themeFill="accent1"/>
          </w:tcPr>
          <w:p w:rsidR="001E1752" w:rsidRPr="004B4866" w:rsidRDefault="001E1752" w:rsidP="00693BE5">
            <w:pPr>
              <w:rPr>
                <w:b/>
                <w:color w:val="FFFFFF" w:themeColor="background1"/>
              </w:rPr>
            </w:pPr>
            <w:r w:rsidRPr="004B4866">
              <w:rPr>
                <w:b/>
                <w:color w:val="FFFFFF" w:themeColor="background1"/>
              </w:rPr>
              <w:t>Item</w:t>
            </w:r>
          </w:p>
        </w:tc>
        <w:tc>
          <w:tcPr>
            <w:tcW w:w="1984" w:type="dxa"/>
            <w:shd w:val="clear" w:color="auto" w:fill="008AAB" w:themeFill="accent1"/>
          </w:tcPr>
          <w:p w:rsidR="001E1752" w:rsidRPr="004B4866" w:rsidRDefault="001E1752" w:rsidP="00693BE5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Type</w:t>
            </w:r>
          </w:p>
        </w:tc>
        <w:tc>
          <w:tcPr>
            <w:tcW w:w="5527" w:type="dxa"/>
            <w:shd w:val="clear" w:color="auto" w:fill="008AAB" w:themeFill="accent1"/>
          </w:tcPr>
          <w:p w:rsidR="001E1752" w:rsidRPr="004B4866" w:rsidRDefault="001E1752" w:rsidP="00693BE5">
            <w:pPr>
              <w:rPr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Description</w:t>
            </w:r>
          </w:p>
        </w:tc>
      </w:tr>
      <w:tr w:rsidR="001E1752" w:rsidRPr="000D63CE" w:rsidTr="00702F41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752" w:rsidRPr="004B4866" w:rsidRDefault="002128D5" w:rsidP="00310B5E">
            <w:pPr>
              <w:pStyle w:val="4"/>
            </w:pPr>
            <w:r>
              <w:rPr>
                <w:rFonts w:hint="eastAsia"/>
              </w:rPr>
              <w:t>1</w:t>
            </w:r>
            <w:r>
              <w:t>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752" w:rsidRPr="000D63CE" w:rsidRDefault="009601FA" w:rsidP="00693BE5">
            <w:pPr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Power</w:t>
            </w:r>
            <w:r w:rsidR="004C549D">
              <w:rPr>
                <w:bCs/>
                <w:sz w:val="22"/>
                <w:szCs w:val="22"/>
              </w:rPr>
              <w:t xml:space="preserve"> </w:t>
            </w:r>
            <w:r w:rsidR="004C549D">
              <w:rPr>
                <w:rFonts w:hint="eastAsia"/>
                <w:bCs/>
                <w:sz w:val="22"/>
                <w:szCs w:val="22"/>
              </w:rPr>
              <w:t>i</w:t>
            </w:r>
            <w:r w:rsidR="004C549D">
              <w:rPr>
                <w:bCs/>
                <w:sz w:val="22"/>
                <w:szCs w:val="22"/>
              </w:rPr>
              <w:t>nput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752" w:rsidRPr="000D63CE" w:rsidRDefault="004C549D" w:rsidP="00F7512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DC </w:t>
            </w:r>
            <w:r w:rsidR="009601FA">
              <w:rPr>
                <w:rFonts w:hint="eastAsia"/>
                <w:sz w:val="22"/>
                <w:szCs w:val="22"/>
              </w:rPr>
              <w:t>P</w:t>
            </w:r>
            <w:r w:rsidR="009601FA">
              <w:rPr>
                <w:sz w:val="22"/>
                <w:szCs w:val="22"/>
              </w:rPr>
              <w:t>ower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752" w:rsidRPr="000D63CE" w:rsidRDefault="004C549D" w:rsidP="00E11307">
            <w:pPr>
              <w:rPr>
                <w:bCs/>
                <w:sz w:val="22"/>
                <w:szCs w:val="22"/>
              </w:rPr>
            </w:pPr>
            <w:r>
              <w:t xml:space="preserve">Provides a DC power input connector for powering the device when </w:t>
            </w:r>
            <w:proofErr w:type="spellStart"/>
            <w:r>
              <w:t>PoE</w:t>
            </w:r>
            <w:proofErr w:type="spellEnd"/>
            <w:r w:rsidR="00857AEF">
              <w:t>+</w:t>
            </w:r>
            <w:r>
              <w:t xml:space="preserve"> power is not used.</w:t>
            </w:r>
          </w:p>
        </w:tc>
      </w:tr>
      <w:tr w:rsidR="003433B9" w:rsidRPr="000D63CE" w:rsidTr="009601FA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3B9" w:rsidRPr="004B4866" w:rsidRDefault="002128D5" w:rsidP="00310B5E">
            <w:pPr>
              <w:pStyle w:val="4"/>
            </w:pPr>
            <w:r>
              <w:rPr>
                <w:rFonts w:hint="eastAsia"/>
              </w:rPr>
              <w:t>2</w:t>
            </w:r>
            <w:r>
              <w:t>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3B9" w:rsidRDefault="007F2EDF" w:rsidP="003433B9">
            <w:pPr>
              <w:jc w:val="both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RJ45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3B9" w:rsidRPr="000D63CE" w:rsidRDefault="00F75120" w:rsidP="00F75120">
            <w:pPr>
              <w:rPr>
                <w:rFonts w:cstheme="minorHAnsi"/>
                <w:sz w:val="22"/>
                <w:szCs w:val="22"/>
              </w:rPr>
            </w:pPr>
            <w:r>
              <w:t>Ethernet Network Port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3B9" w:rsidRDefault="003433B9" w:rsidP="003433B9">
            <w:pPr>
              <w:rPr>
                <w:bCs/>
                <w:sz w:val="22"/>
                <w:szCs w:val="22"/>
              </w:rPr>
            </w:pPr>
            <w:r>
              <w:rPr>
                <w:rFonts w:hint="eastAsia"/>
              </w:rPr>
              <w:t>E</w:t>
            </w:r>
            <w:r>
              <w:t xml:space="preserve">thernet RJ45 support 10/100 Mbps and power supply via </w:t>
            </w:r>
            <w:proofErr w:type="spellStart"/>
            <w:r>
              <w:t>PoE</w:t>
            </w:r>
            <w:proofErr w:type="spellEnd"/>
            <w:r w:rsidR="00857AEF">
              <w:t>+</w:t>
            </w:r>
            <w:r w:rsidR="002128D5">
              <w:t>.</w:t>
            </w:r>
          </w:p>
        </w:tc>
      </w:tr>
      <w:tr w:rsidR="003433B9" w:rsidRPr="000D63CE" w:rsidTr="00E11307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3B9" w:rsidRPr="004B4866" w:rsidRDefault="002128D5" w:rsidP="00310B5E">
            <w:pPr>
              <w:pStyle w:val="4"/>
            </w:pPr>
            <w:r>
              <w:rPr>
                <w:rFonts w:hint="eastAsia"/>
              </w:rPr>
              <w:t>3</w:t>
            </w:r>
            <w:r>
              <w:t>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3B9" w:rsidRDefault="003433B9" w:rsidP="003433B9">
            <w:pPr>
              <w:jc w:val="both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 w:hint="eastAsia"/>
                <w:sz w:val="22"/>
                <w:szCs w:val="22"/>
              </w:rPr>
              <w:t>U</w:t>
            </w:r>
            <w:r>
              <w:rPr>
                <w:rFonts w:cstheme="minorHAnsi"/>
                <w:sz w:val="22"/>
                <w:szCs w:val="22"/>
              </w:rPr>
              <w:t>SB 3.</w:t>
            </w:r>
            <w:r w:rsidR="006E3EA9">
              <w:rPr>
                <w:rFonts w:cstheme="minorHAnsi"/>
                <w:sz w:val="22"/>
                <w:szCs w:val="22"/>
              </w:rPr>
              <w:t>0</w:t>
            </w:r>
            <w:r>
              <w:rPr>
                <w:rFonts w:cstheme="minorHAnsi"/>
                <w:sz w:val="22"/>
                <w:szCs w:val="22"/>
              </w:rPr>
              <w:t xml:space="preserve"> </w:t>
            </w:r>
          </w:p>
          <w:p w:rsidR="003433B9" w:rsidRDefault="003433B9" w:rsidP="003433B9">
            <w:pPr>
              <w:jc w:val="both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(Type-A)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3B9" w:rsidRDefault="003433B9" w:rsidP="00F75120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 w:hint="eastAsia"/>
                <w:sz w:val="22"/>
                <w:szCs w:val="22"/>
              </w:rPr>
              <w:t>U</w:t>
            </w:r>
            <w:r>
              <w:rPr>
                <w:rFonts w:cstheme="minorHAnsi"/>
                <w:sz w:val="22"/>
                <w:szCs w:val="22"/>
              </w:rPr>
              <w:t>SB Service Port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3B9" w:rsidRDefault="003433B9" w:rsidP="003433B9">
            <w:r>
              <w:t>Provides a USB interface for system maintenance such as firmware upgrade, log extraction, or local configuration.</w:t>
            </w:r>
          </w:p>
        </w:tc>
      </w:tr>
      <w:tr w:rsidR="003433B9" w:rsidRPr="000D63CE" w:rsidTr="002128D5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3B9" w:rsidRPr="004B4866" w:rsidRDefault="002128D5" w:rsidP="00310B5E">
            <w:pPr>
              <w:pStyle w:val="4"/>
            </w:pPr>
            <w:r>
              <w:rPr>
                <w:rFonts w:hint="eastAsia"/>
              </w:rPr>
              <w:lastRenderedPageBreak/>
              <w:t>4</w:t>
            </w:r>
            <w:r>
              <w:t>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3B9" w:rsidRDefault="00F75120" w:rsidP="003433B9">
            <w:pPr>
              <w:jc w:val="both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Reset</w:t>
            </w:r>
            <w:r w:rsidR="003433B9">
              <w:rPr>
                <w:rFonts w:cstheme="minorHAnsi"/>
                <w:sz w:val="22"/>
                <w:szCs w:val="22"/>
              </w:rPr>
              <w:t xml:space="preserve"> Button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3B9" w:rsidRDefault="003433B9" w:rsidP="00F75120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 w:hint="eastAsia"/>
                <w:sz w:val="22"/>
                <w:szCs w:val="22"/>
              </w:rPr>
              <w:t>B</w:t>
            </w:r>
            <w:r>
              <w:rPr>
                <w:rFonts w:cstheme="minorHAnsi"/>
                <w:sz w:val="22"/>
                <w:szCs w:val="22"/>
              </w:rPr>
              <w:t>utton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3B9" w:rsidRDefault="003433B9" w:rsidP="003433B9">
            <w:r>
              <w:t>A physical button used for system operations such as rebooting the device or performing a factory reset</w:t>
            </w:r>
            <w:r w:rsidR="002128D5">
              <w:t>.</w:t>
            </w:r>
          </w:p>
        </w:tc>
      </w:tr>
      <w:tr w:rsidR="002128D5" w:rsidRPr="000D63CE" w:rsidTr="00F01EE3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28D5" w:rsidRPr="004B4866" w:rsidRDefault="002128D5" w:rsidP="00310B5E">
            <w:pPr>
              <w:pStyle w:val="4"/>
            </w:pPr>
            <w:r>
              <w:rPr>
                <w:rFonts w:hint="eastAsia"/>
              </w:rPr>
              <w:t>5</w:t>
            </w:r>
            <w:r>
              <w:t>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128D5" w:rsidRDefault="002128D5" w:rsidP="003433B9">
            <w:pPr>
              <w:jc w:val="both"/>
              <w:rPr>
                <w:rFonts w:cstheme="minorHAnsi"/>
                <w:sz w:val="22"/>
                <w:szCs w:val="22"/>
              </w:rPr>
            </w:pPr>
            <w:r>
              <w:t xml:space="preserve">RS-232 </w:t>
            </w:r>
            <w:r w:rsidR="002254F7">
              <w:t>Port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28D5" w:rsidRDefault="002254F7" w:rsidP="002254F7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Control Interface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28D5" w:rsidRDefault="002128D5" w:rsidP="002128D5">
            <w:r>
              <w:t>Provides a serial control interface for communication with external devices.</w:t>
            </w:r>
          </w:p>
        </w:tc>
      </w:tr>
    </w:tbl>
    <w:p w:rsidR="001E1752" w:rsidRDefault="001E1752" w:rsidP="00702F41"/>
    <w:p w:rsidR="00702F41" w:rsidRDefault="00702F41" w:rsidP="00702F41"/>
    <w:p w:rsidR="00702F41" w:rsidRDefault="001E0129" w:rsidP="001E0129">
      <w:pPr>
        <w:pStyle w:val="1"/>
        <w:spacing w:before="685"/>
      </w:pPr>
      <w:bookmarkStart w:id="15" w:name="_Toc189827899"/>
      <w:r>
        <w:rPr>
          <w:rFonts w:hint="eastAsia"/>
        </w:rPr>
        <w:t>G</w:t>
      </w:r>
      <w:r>
        <w:t>eneral Block Diagram</w:t>
      </w:r>
      <w:bookmarkEnd w:id="15"/>
    </w:p>
    <w:p w:rsidR="009C6432" w:rsidRDefault="007020E7" w:rsidP="009C6432">
      <w:r w:rsidRPr="007020E7">
        <w:rPr>
          <w:noProof/>
        </w:rPr>
        <w:drawing>
          <wp:inline distT="0" distB="0" distL="0" distR="0">
            <wp:extent cx="4125600" cy="3366000"/>
            <wp:effectExtent l="0" t="0" r="8255" b="6350"/>
            <wp:docPr id="12" name="圖片 12" descr="C:\Users\wesley.gu\OneDrive - CYPRESS TECHNOLOGY CO.,LTD\桌面\comtroller pad hardware block diagram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C:\Users\wesley.gu\OneDrive - CYPRESS TECHNOLOGY CO.,LTD\桌面\comtroller pad hardware block diagram.drawio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600" cy="336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6432" w:rsidRDefault="009C6432" w:rsidP="009C6432">
      <w:pPr>
        <w:pStyle w:val="1"/>
        <w:spacing w:before="685"/>
      </w:pPr>
      <w:bookmarkStart w:id="16" w:name="_Toc189827900"/>
      <w:r>
        <w:rPr>
          <w:rFonts w:hint="eastAsia"/>
        </w:rPr>
        <w:t>S</w:t>
      </w:r>
      <w:r>
        <w:t>ystem Feature</w:t>
      </w:r>
      <w:bookmarkEnd w:id="16"/>
    </w:p>
    <w:p w:rsidR="0044544A" w:rsidRDefault="0044544A" w:rsidP="00EE14F9">
      <w:pPr>
        <w:pStyle w:val="2"/>
      </w:pPr>
      <w:r>
        <w:t>Firmware/</w:t>
      </w:r>
      <w:r>
        <w:rPr>
          <w:rFonts w:hint="eastAsia"/>
        </w:rPr>
        <w:t>S</w:t>
      </w:r>
      <w:r>
        <w:t>oftware Functional Map</w:t>
      </w:r>
    </w:p>
    <w:p w:rsidR="0044544A" w:rsidRDefault="0044544A" w:rsidP="0044544A"/>
    <w:p w:rsidR="00C81973" w:rsidRDefault="00D333CA" w:rsidP="00C81973">
      <w:pPr>
        <w:rPr>
          <w:noProof/>
        </w:rPr>
      </w:pPr>
      <w:r>
        <w:rPr>
          <w:noProof/>
        </w:rPr>
        <w:lastRenderedPageBreak/>
        <w:pict>
          <v:shape id="_x0000_i1025" type="#_x0000_t75" style="width:486.9pt;height:360.45pt">
            <v:imagedata r:id="rId19" o:title="Android Pad "/>
          </v:shape>
        </w:pict>
      </w:r>
    </w:p>
    <w:p w:rsidR="00D333CA" w:rsidRPr="0044544A" w:rsidRDefault="008E0E9E" w:rsidP="00C81973">
      <w:pPr>
        <w:rPr>
          <w:noProof/>
        </w:rPr>
      </w:pPr>
      <w:r>
        <w:rPr>
          <w:noProof/>
        </w:rPr>
        <w:lastRenderedPageBreak/>
        <w:pict>
          <v:shape id="_x0000_i1026" type="#_x0000_t75" style="width:486.9pt;height:391.85pt">
            <v:imagedata r:id="rId20" o:title="Web GUI"/>
          </v:shape>
        </w:pict>
      </w:r>
    </w:p>
    <w:p w:rsidR="009C6432" w:rsidRDefault="0004293B" w:rsidP="00EE14F9">
      <w:pPr>
        <w:pStyle w:val="2"/>
      </w:pPr>
      <w:bookmarkStart w:id="17" w:name="_Toc189827901"/>
      <w:r>
        <w:t>Firmware</w:t>
      </w:r>
      <w:r w:rsidR="00CF5F48">
        <w:t>/Software</w:t>
      </w:r>
      <w:r w:rsidR="009C6432" w:rsidRPr="009C6432">
        <w:t xml:space="preserve"> </w:t>
      </w:r>
      <w:bookmarkEnd w:id="17"/>
      <w:r w:rsidR="00CF5F48">
        <w:t>Requirement</w:t>
      </w:r>
    </w:p>
    <w:p w:rsidR="00CF5F48" w:rsidRPr="00CF5F48" w:rsidRDefault="00CF5F48" w:rsidP="00CF5F48">
      <w:pPr>
        <w:pStyle w:val="3"/>
      </w:pPr>
      <w:r>
        <w:rPr>
          <w:rFonts w:hint="eastAsia"/>
        </w:rPr>
        <w:t>F</w:t>
      </w:r>
      <w:r>
        <w:t xml:space="preserve">irmware </w:t>
      </w:r>
      <w:r w:rsidR="00636FDC">
        <w:t>Function List</w:t>
      </w:r>
      <w:r>
        <w:t xml:space="preserve"> </w:t>
      </w:r>
    </w:p>
    <w:tbl>
      <w:tblPr>
        <w:tblW w:w="1020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4"/>
        <w:gridCol w:w="1843"/>
        <w:gridCol w:w="5387"/>
        <w:gridCol w:w="1841"/>
      </w:tblGrid>
      <w:tr w:rsidR="00653B02" w:rsidRPr="004B4866" w:rsidTr="00693BE5">
        <w:trPr>
          <w:trHeight w:val="166"/>
        </w:trPr>
        <w:tc>
          <w:tcPr>
            <w:tcW w:w="1134" w:type="dxa"/>
            <w:shd w:val="clear" w:color="auto" w:fill="008AAB" w:themeFill="accent1"/>
          </w:tcPr>
          <w:p w:rsidR="00653B02" w:rsidRPr="004B4866" w:rsidRDefault="00653B02" w:rsidP="00693BE5">
            <w:pPr>
              <w:jc w:val="center"/>
              <w:rPr>
                <w:b/>
                <w:color w:val="FFFFFF" w:themeColor="background1"/>
              </w:rPr>
            </w:pPr>
            <w:r w:rsidRPr="004B4866">
              <w:rPr>
                <w:b/>
                <w:color w:val="FFFFFF" w:themeColor="background1"/>
              </w:rPr>
              <w:t>NO</w:t>
            </w:r>
          </w:p>
        </w:tc>
        <w:tc>
          <w:tcPr>
            <w:tcW w:w="1843" w:type="dxa"/>
            <w:shd w:val="clear" w:color="auto" w:fill="008AAB" w:themeFill="accent1"/>
          </w:tcPr>
          <w:p w:rsidR="00653B02" w:rsidRPr="004B4866" w:rsidRDefault="00653B02" w:rsidP="00693BE5">
            <w:pPr>
              <w:jc w:val="center"/>
              <w:rPr>
                <w:b/>
                <w:color w:val="FFFFFF" w:themeColor="background1"/>
              </w:rPr>
            </w:pPr>
            <w:r w:rsidRPr="004B4866">
              <w:rPr>
                <w:b/>
                <w:color w:val="FFFFFF" w:themeColor="background1"/>
              </w:rPr>
              <w:t>Item</w:t>
            </w:r>
          </w:p>
        </w:tc>
        <w:tc>
          <w:tcPr>
            <w:tcW w:w="5387" w:type="dxa"/>
            <w:shd w:val="clear" w:color="auto" w:fill="008AAB" w:themeFill="accent1"/>
          </w:tcPr>
          <w:p w:rsidR="00653B02" w:rsidRPr="004B4866" w:rsidRDefault="00653B02" w:rsidP="00693BE5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Description</w:t>
            </w:r>
          </w:p>
        </w:tc>
        <w:tc>
          <w:tcPr>
            <w:tcW w:w="1841" w:type="dxa"/>
            <w:shd w:val="clear" w:color="auto" w:fill="008AAB" w:themeFill="accent1"/>
          </w:tcPr>
          <w:p w:rsidR="00653B02" w:rsidRPr="004B4866" w:rsidRDefault="00653B02" w:rsidP="00693BE5">
            <w:pPr>
              <w:jc w:val="center"/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N</w:t>
            </w:r>
            <w:r>
              <w:rPr>
                <w:color w:val="FFFFFF" w:themeColor="background1"/>
              </w:rPr>
              <w:t>ote</w:t>
            </w:r>
          </w:p>
        </w:tc>
      </w:tr>
      <w:tr w:rsidR="00653B02" w:rsidRPr="000D63CE" w:rsidTr="00693BE5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B02" w:rsidRPr="001273CC" w:rsidRDefault="00653B02" w:rsidP="00C47140">
            <w:pPr>
              <w:pStyle w:val="4"/>
              <w:numPr>
                <w:ilvl w:val="0"/>
                <w:numId w:val="4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B02" w:rsidRPr="00790F9E" w:rsidRDefault="00AF02F9" w:rsidP="00AF02F9">
            <w:pPr>
              <w:rPr>
                <w:bCs/>
                <w:sz w:val="22"/>
                <w:szCs w:val="22"/>
              </w:rPr>
            </w:pPr>
            <w:r w:rsidRPr="00790F9E">
              <w:rPr>
                <w:rStyle w:val="notion-enable-hover"/>
                <w:bCs/>
              </w:rPr>
              <w:t>Fast System Boot Time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B02" w:rsidRPr="000D63CE" w:rsidRDefault="00AF02F9" w:rsidP="00AF02F9">
            <w:pPr>
              <w:rPr>
                <w:sz w:val="22"/>
                <w:szCs w:val="22"/>
              </w:rPr>
            </w:pPr>
            <w:r>
              <w:t>The system boots into the controller application within the target startup time, allowing the device to become operational quickly after power-on.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B02" w:rsidRPr="000D63CE" w:rsidRDefault="00653B02" w:rsidP="00AF02F9">
            <w:pPr>
              <w:rPr>
                <w:bCs/>
                <w:sz w:val="22"/>
                <w:szCs w:val="22"/>
              </w:rPr>
            </w:pPr>
          </w:p>
        </w:tc>
      </w:tr>
      <w:tr w:rsidR="00653B02" w:rsidRPr="000D63CE" w:rsidTr="007C047D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B02" w:rsidRPr="001273CC" w:rsidRDefault="00653B02" w:rsidP="00C47140">
            <w:pPr>
              <w:pStyle w:val="4"/>
              <w:numPr>
                <w:ilvl w:val="0"/>
                <w:numId w:val="4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B02" w:rsidRPr="00790F9E" w:rsidRDefault="002E756C" w:rsidP="00213EAD">
            <w:pPr>
              <w:rPr>
                <w:rFonts w:cstheme="minorHAnsi"/>
                <w:sz w:val="22"/>
                <w:szCs w:val="22"/>
              </w:rPr>
            </w:pPr>
            <w:r>
              <w:rPr>
                <w:rStyle w:val="notion-enable-hover"/>
                <w:bCs/>
              </w:rPr>
              <w:t xml:space="preserve">Auto Launch </w:t>
            </w:r>
            <w:r w:rsidR="00213EAD" w:rsidRPr="00790F9E">
              <w:rPr>
                <w:rStyle w:val="notion-enable-hover"/>
                <w:bCs/>
              </w:rPr>
              <w:t>Application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B02" w:rsidRPr="000D63CE" w:rsidRDefault="00213EAD" w:rsidP="00AF02F9">
            <w:pPr>
              <w:rPr>
                <w:rFonts w:cstheme="minorHAnsi"/>
                <w:sz w:val="22"/>
                <w:szCs w:val="22"/>
              </w:rPr>
            </w:pPr>
            <w:r>
              <w:t>The control application automatically launches after system boot, ensuring the device always operates as a dedicated control panel.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B02" w:rsidRDefault="00653B02" w:rsidP="00AF02F9">
            <w:pPr>
              <w:rPr>
                <w:bCs/>
                <w:sz w:val="22"/>
                <w:szCs w:val="22"/>
              </w:rPr>
            </w:pPr>
          </w:p>
        </w:tc>
      </w:tr>
      <w:tr w:rsidR="007C047D" w:rsidRPr="000D63CE" w:rsidTr="00213EAD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047D" w:rsidRPr="001273CC" w:rsidRDefault="007C047D" w:rsidP="00C47140">
            <w:pPr>
              <w:pStyle w:val="4"/>
              <w:numPr>
                <w:ilvl w:val="0"/>
                <w:numId w:val="4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047D" w:rsidRPr="00790F9E" w:rsidRDefault="00213EAD" w:rsidP="00213EAD">
            <w:pPr>
              <w:rPr>
                <w:rFonts w:cstheme="minorHAnsi"/>
                <w:sz w:val="22"/>
                <w:szCs w:val="22"/>
              </w:rPr>
            </w:pPr>
            <w:r w:rsidRPr="00790F9E">
              <w:rPr>
                <w:rStyle w:val="notion-enable-hover"/>
                <w:bCs/>
              </w:rPr>
              <w:t>Kiosk Mode Operation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047D" w:rsidRDefault="00213EAD" w:rsidP="00213EAD">
            <w:pPr>
              <w:rPr>
                <w:rFonts w:cstheme="minorHAnsi"/>
                <w:sz w:val="22"/>
                <w:szCs w:val="22"/>
              </w:rPr>
            </w:pPr>
            <w:r>
              <w:t>The system runs in kiosk mode to restrict access to the Android system.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047D" w:rsidRDefault="007C047D" w:rsidP="00AF02F9">
            <w:pPr>
              <w:rPr>
                <w:bCs/>
                <w:sz w:val="22"/>
                <w:szCs w:val="22"/>
              </w:rPr>
            </w:pPr>
          </w:p>
        </w:tc>
      </w:tr>
      <w:tr w:rsidR="00213EAD" w:rsidRPr="000D63CE" w:rsidTr="00213EAD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EAD" w:rsidRPr="001273CC" w:rsidRDefault="00213EAD" w:rsidP="00C47140">
            <w:pPr>
              <w:pStyle w:val="4"/>
              <w:numPr>
                <w:ilvl w:val="0"/>
                <w:numId w:val="4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EAD" w:rsidRPr="00790F9E" w:rsidRDefault="00CD7DF1" w:rsidP="00213EAD">
            <w:pPr>
              <w:rPr>
                <w:rStyle w:val="notion-enable-hover"/>
                <w:bCs/>
              </w:rPr>
            </w:pPr>
            <w:r>
              <w:t>Device Firmware Management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EAD" w:rsidRDefault="00CD7DF1" w:rsidP="00213EAD">
            <w:r>
              <w:t>Supports OTA and local firmware upgrades with progress monitoring and failure recovery.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EAD" w:rsidRDefault="00213EAD" w:rsidP="00AF02F9">
            <w:pPr>
              <w:rPr>
                <w:bCs/>
                <w:sz w:val="22"/>
                <w:szCs w:val="22"/>
              </w:rPr>
            </w:pPr>
          </w:p>
        </w:tc>
      </w:tr>
      <w:tr w:rsidR="00213EAD" w:rsidRPr="000D63CE" w:rsidTr="00213EAD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EAD" w:rsidRPr="001273CC" w:rsidRDefault="00213EAD" w:rsidP="00C47140">
            <w:pPr>
              <w:pStyle w:val="4"/>
              <w:numPr>
                <w:ilvl w:val="0"/>
                <w:numId w:val="4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EAD" w:rsidRPr="00CD7DF1" w:rsidRDefault="00CD7DF1" w:rsidP="00213EAD">
            <w:pPr>
              <w:rPr>
                <w:rStyle w:val="notion-enable-hover"/>
                <w:b/>
                <w:bCs/>
              </w:rPr>
            </w:pPr>
            <w:r w:rsidRPr="00CD7DF1">
              <w:rPr>
                <w:rStyle w:val="af4"/>
                <w:b w:val="0"/>
              </w:rPr>
              <w:t>System Permission Management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EAD" w:rsidRDefault="00CD7DF1" w:rsidP="00F9616C">
            <w:r>
              <w:t>Manages required Android system permissions for the controller application to ensure proper access to system resources and secure system operation.</w:t>
            </w:r>
          </w:p>
          <w:p w:rsidR="007D6FCD" w:rsidRDefault="007D6FCD" w:rsidP="007D6FCD">
            <w:r w:rsidRPr="00C04678">
              <w:rPr>
                <w:szCs w:val="20"/>
              </w:rPr>
              <w:t>Disable debugging interfaces for production security.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EAD" w:rsidRDefault="00213EAD" w:rsidP="00AF02F9">
            <w:pPr>
              <w:rPr>
                <w:bCs/>
                <w:sz w:val="22"/>
                <w:szCs w:val="22"/>
              </w:rPr>
            </w:pPr>
          </w:p>
        </w:tc>
      </w:tr>
      <w:tr w:rsidR="007D6FCD" w:rsidRPr="000D63CE" w:rsidTr="00213EAD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FCD" w:rsidRPr="001273CC" w:rsidRDefault="007D6FCD" w:rsidP="00C47140">
            <w:pPr>
              <w:pStyle w:val="4"/>
              <w:numPr>
                <w:ilvl w:val="0"/>
                <w:numId w:val="4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FCD" w:rsidRPr="00790F9E" w:rsidRDefault="007D6FCD" w:rsidP="007D6FCD">
            <w:pPr>
              <w:rPr>
                <w:rStyle w:val="notion-enable-hover"/>
                <w:bCs/>
              </w:rPr>
            </w:pPr>
            <w:r w:rsidRPr="00790F9E">
              <w:rPr>
                <w:rStyle w:val="notion-enable-hover"/>
                <w:bCs/>
              </w:rPr>
              <w:t xml:space="preserve">Factory Reset 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FCD" w:rsidRPr="00213EAD" w:rsidRDefault="007D6FCD" w:rsidP="007D6FCD">
            <w:pPr>
              <w:spacing w:before="100" w:beforeAutospacing="1" w:after="100" w:afterAutospacing="1"/>
              <w:rPr>
                <w:rFonts w:asciiTheme="minorHAnsi" w:hAnsiTheme="minorHAnsi" w:cstheme="minorHAnsi"/>
                <w:szCs w:val="20"/>
              </w:rPr>
            </w:pPr>
            <w:r>
              <w:t>Allows administrators to restore the device to factory default settings through the Web GUI or by long-pressing the hardware reset button.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FCD" w:rsidRDefault="007D6FCD" w:rsidP="007D6FCD">
            <w:pPr>
              <w:rPr>
                <w:bCs/>
                <w:sz w:val="22"/>
                <w:szCs w:val="22"/>
              </w:rPr>
            </w:pPr>
          </w:p>
        </w:tc>
      </w:tr>
      <w:tr w:rsidR="007D6FCD" w:rsidRPr="000D63CE" w:rsidTr="001B19C3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FCD" w:rsidRPr="001273CC" w:rsidRDefault="007D6FCD" w:rsidP="00C47140">
            <w:pPr>
              <w:pStyle w:val="4"/>
              <w:numPr>
                <w:ilvl w:val="0"/>
                <w:numId w:val="4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FCD" w:rsidRPr="00790F9E" w:rsidRDefault="007D6FCD" w:rsidP="007D6FCD">
            <w:pPr>
              <w:rPr>
                <w:rStyle w:val="notion-enable-hover"/>
                <w:bCs/>
              </w:rPr>
            </w:pPr>
            <w:r w:rsidRPr="00790F9E">
              <w:rPr>
                <w:rStyle w:val="notion-enable-hover"/>
                <w:bCs/>
              </w:rPr>
              <w:t>System Reboot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FCD" w:rsidRPr="00213EAD" w:rsidRDefault="007D6FCD" w:rsidP="007D6FCD">
            <w:pPr>
              <w:spacing w:before="100" w:beforeAutospacing="1" w:after="100" w:afterAutospacing="1"/>
              <w:rPr>
                <w:rFonts w:asciiTheme="minorHAnsi" w:eastAsia="新細明體" w:hAnsiTheme="minorHAnsi" w:cstheme="minorHAnsi"/>
                <w:szCs w:val="20"/>
              </w:rPr>
            </w:pPr>
            <w:r>
              <w:t>Supports system reboot through the Web GUI or system management interface.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FCD" w:rsidRDefault="007D6FCD" w:rsidP="007D6FCD">
            <w:pPr>
              <w:rPr>
                <w:bCs/>
                <w:sz w:val="22"/>
                <w:szCs w:val="22"/>
              </w:rPr>
            </w:pPr>
          </w:p>
        </w:tc>
      </w:tr>
      <w:tr w:rsidR="007D6FCD" w:rsidRPr="000D63CE" w:rsidTr="00952512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FCD" w:rsidRPr="001273CC" w:rsidRDefault="007D6FCD" w:rsidP="00C47140">
            <w:pPr>
              <w:pStyle w:val="4"/>
              <w:numPr>
                <w:ilvl w:val="0"/>
                <w:numId w:val="4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FCD" w:rsidRPr="00790F9E" w:rsidRDefault="007D6FCD" w:rsidP="007D6FCD">
            <w:pPr>
              <w:rPr>
                <w:rStyle w:val="notion-enable-hover"/>
                <w:bCs/>
              </w:rPr>
            </w:pPr>
            <w:r w:rsidRPr="00790F9E">
              <w:rPr>
                <w:rStyle w:val="notion-enable-hover"/>
                <w:bCs/>
              </w:rPr>
              <w:t>Watchdog Monitoring Mechanism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FCD" w:rsidRDefault="007D6FCD" w:rsidP="007D6FCD">
            <w:pPr>
              <w:spacing w:before="100" w:beforeAutospacing="1" w:after="100" w:afterAutospacing="1"/>
            </w:pPr>
            <w:r>
              <w:t>Provides watchdog monitoring that can automatically restart the control application or system services when abnormal behavior is detected.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FCD" w:rsidRDefault="007D6FCD" w:rsidP="007D6FCD">
            <w:pPr>
              <w:rPr>
                <w:bCs/>
                <w:sz w:val="22"/>
                <w:szCs w:val="22"/>
              </w:rPr>
            </w:pPr>
          </w:p>
        </w:tc>
      </w:tr>
      <w:tr w:rsidR="007D6FCD" w:rsidRPr="000D63CE" w:rsidTr="0004293B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FCD" w:rsidRPr="001273CC" w:rsidRDefault="007D6FCD" w:rsidP="00C47140">
            <w:pPr>
              <w:pStyle w:val="4"/>
              <w:numPr>
                <w:ilvl w:val="0"/>
                <w:numId w:val="4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FCD" w:rsidRPr="00790F9E" w:rsidRDefault="007D6FCD" w:rsidP="007D6FCD">
            <w:pPr>
              <w:rPr>
                <w:rStyle w:val="notion-enable-hover"/>
                <w:bCs/>
              </w:rPr>
            </w:pPr>
            <w:r>
              <w:rPr>
                <w:rStyle w:val="notion-enable-hover"/>
                <w:bCs/>
              </w:rPr>
              <w:t xml:space="preserve">System Logging 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FCD" w:rsidRDefault="007D6FCD" w:rsidP="007D6FCD">
            <w:pPr>
              <w:spacing w:before="100" w:beforeAutospacing="1" w:after="100" w:afterAutospacing="1"/>
            </w:pPr>
            <w:r>
              <w:t>Records system logs for troubleshooting and maintenance purposes.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FCD" w:rsidRDefault="007D6FCD" w:rsidP="007D6FCD">
            <w:pPr>
              <w:rPr>
                <w:bCs/>
                <w:sz w:val="22"/>
                <w:szCs w:val="22"/>
              </w:rPr>
            </w:pPr>
          </w:p>
        </w:tc>
      </w:tr>
      <w:tr w:rsidR="007B49D8" w:rsidRPr="000D63CE" w:rsidTr="0004293B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9D8" w:rsidRPr="001273CC" w:rsidRDefault="007B49D8" w:rsidP="00C47140">
            <w:pPr>
              <w:pStyle w:val="4"/>
              <w:numPr>
                <w:ilvl w:val="0"/>
                <w:numId w:val="4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9D8" w:rsidRDefault="007B49D8" w:rsidP="007D6FCD">
            <w:pPr>
              <w:rPr>
                <w:rStyle w:val="notion-enable-hover"/>
                <w:bCs/>
              </w:rPr>
            </w:pPr>
            <w:r>
              <w:rPr>
                <w:rStyle w:val="notion-enable-hover"/>
                <w:bCs/>
              </w:rPr>
              <w:t>Screen Saver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9D8" w:rsidRDefault="007B49D8" w:rsidP="00E10A5D">
            <w:pPr>
              <w:spacing w:before="100" w:beforeAutospacing="1" w:after="100" w:afterAutospacing="1"/>
            </w:pPr>
            <w:r>
              <w:t>The system shall activate a screen saver after a configurable inactivity period (default: 10 minutes).</w:t>
            </w:r>
            <w:r>
              <w:br/>
              <w:t>The screen saver shall be dismissed upon user interaction.</w:t>
            </w:r>
            <w:r w:rsidR="00801791">
              <w:t xml:space="preserve"> </w:t>
            </w:r>
            <w:r>
              <w:t>If password protection is enabled, a password prompt shall be required to unlock.</w:t>
            </w:r>
            <w:r>
              <w:br/>
              <w:t>Supported content includes clock, branding, and custom images.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9D8" w:rsidRDefault="007B49D8" w:rsidP="007D6FCD">
            <w:pPr>
              <w:rPr>
                <w:bCs/>
                <w:sz w:val="22"/>
                <w:szCs w:val="22"/>
              </w:rPr>
            </w:pPr>
          </w:p>
        </w:tc>
      </w:tr>
      <w:tr w:rsidR="007B49D8" w:rsidRPr="000D63CE" w:rsidTr="0004293B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9D8" w:rsidRPr="001273CC" w:rsidRDefault="007B49D8" w:rsidP="00C47140">
            <w:pPr>
              <w:pStyle w:val="4"/>
              <w:numPr>
                <w:ilvl w:val="0"/>
                <w:numId w:val="4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9D8" w:rsidRDefault="007B49D8" w:rsidP="007D6FCD">
            <w:pPr>
              <w:rPr>
                <w:rStyle w:val="notion-enable-hover"/>
                <w:bCs/>
              </w:rPr>
            </w:pPr>
            <w:r>
              <w:rPr>
                <w:rStyle w:val="notion-enable-hover"/>
                <w:rFonts w:hint="eastAsia"/>
                <w:bCs/>
              </w:rPr>
              <w:t>S</w:t>
            </w:r>
            <w:r>
              <w:rPr>
                <w:rStyle w:val="notion-enable-hover"/>
                <w:bCs/>
              </w:rPr>
              <w:t>tandby Mode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9D8" w:rsidRDefault="007B49D8" w:rsidP="007D6FCD">
            <w:pPr>
              <w:spacing w:before="100" w:beforeAutospacing="1" w:after="100" w:afterAutospacing="1"/>
            </w:pPr>
            <w:r>
              <w:t>The system shall enter standby mode after a configurable inactivity period (default: 2 hours).</w:t>
            </w:r>
            <w:r>
              <w:br/>
              <w:t>The device shall enter a low-power state and resume upon user interaction.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9D8" w:rsidRDefault="007B49D8" w:rsidP="007D6FCD">
            <w:pPr>
              <w:rPr>
                <w:bCs/>
                <w:sz w:val="22"/>
                <w:szCs w:val="22"/>
              </w:rPr>
            </w:pPr>
          </w:p>
        </w:tc>
      </w:tr>
      <w:tr w:rsidR="000663E6" w:rsidRPr="000D63CE" w:rsidTr="0004293B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3E6" w:rsidRPr="001273CC" w:rsidRDefault="000663E6" w:rsidP="00C47140">
            <w:pPr>
              <w:pStyle w:val="4"/>
              <w:numPr>
                <w:ilvl w:val="0"/>
                <w:numId w:val="4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3E6" w:rsidRDefault="000663E6" w:rsidP="007D6FCD">
            <w:pPr>
              <w:rPr>
                <w:rStyle w:val="notion-enable-hover"/>
                <w:rFonts w:hint="eastAsia"/>
                <w:bCs/>
              </w:rPr>
            </w:pPr>
            <w:r>
              <w:t>Control Interface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3E6" w:rsidRDefault="000663E6" w:rsidP="007D6FCD">
            <w:pPr>
              <w:spacing w:before="100" w:beforeAutospacing="1" w:after="100" w:afterAutospacing="1"/>
            </w:pPr>
            <w:r>
              <w:t xml:space="preserve">Provides hardware and network-based control interfaces including RS-232 and IP protocols (TCP, Telnet, </w:t>
            </w:r>
            <w:proofErr w:type="gramStart"/>
            <w:r>
              <w:t>UDP</w:t>
            </w:r>
            <w:proofErr w:type="gramEnd"/>
            <w:r>
              <w:t>) to support communication with a wide range of AV and environmental devices.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3E6" w:rsidRDefault="000663E6" w:rsidP="007D6FCD">
            <w:pPr>
              <w:rPr>
                <w:bCs/>
                <w:sz w:val="22"/>
                <w:szCs w:val="22"/>
              </w:rPr>
            </w:pPr>
          </w:p>
        </w:tc>
      </w:tr>
      <w:tr w:rsidR="00FE3DC8" w:rsidRPr="000D63CE" w:rsidTr="0004293B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DC8" w:rsidRPr="001273CC" w:rsidRDefault="00FE3DC8" w:rsidP="00C47140">
            <w:pPr>
              <w:pStyle w:val="4"/>
              <w:numPr>
                <w:ilvl w:val="0"/>
                <w:numId w:val="4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DC8" w:rsidRDefault="00FE3DC8" w:rsidP="007D6FCD">
            <w:r>
              <w:t>Network Priority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DC8" w:rsidRDefault="00FE3DC8" w:rsidP="007D6FCD">
            <w:pPr>
              <w:spacing w:before="100" w:beforeAutospacing="1" w:after="100" w:afterAutospacing="1"/>
            </w:pPr>
            <w:r w:rsidRPr="00FE3DC8">
              <w:t>The system is designed to prioritize wired Ethernet connectivity, while Wi-Fi is provided as a secondary or commissioning interface for flexible deployment.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DC8" w:rsidRDefault="00FE3DC8" w:rsidP="007D6FCD">
            <w:pPr>
              <w:rPr>
                <w:bCs/>
                <w:sz w:val="22"/>
                <w:szCs w:val="22"/>
              </w:rPr>
            </w:pPr>
          </w:p>
        </w:tc>
      </w:tr>
      <w:tr w:rsidR="00295E7C" w:rsidRPr="000D63CE" w:rsidTr="0004293B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5E7C" w:rsidRPr="001273CC" w:rsidRDefault="00295E7C" w:rsidP="00C47140">
            <w:pPr>
              <w:pStyle w:val="4"/>
              <w:numPr>
                <w:ilvl w:val="0"/>
                <w:numId w:val="4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5E7C" w:rsidRDefault="00295E7C" w:rsidP="007D6FCD">
            <w:r>
              <w:t>System Service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5E7C" w:rsidRPr="00FE3DC8" w:rsidRDefault="00295E7C" w:rsidP="007D6FCD">
            <w:pPr>
              <w:spacing w:before="100" w:beforeAutospacing="1" w:after="100" w:afterAutospacing="1"/>
            </w:pPr>
            <w:r w:rsidRPr="00295E7C">
              <w:t xml:space="preserve">Provides core system services that support device communication, configuration synchronization, security </w:t>
            </w:r>
            <w:r w:rsidRPr="00295E7C">
              <w:lastRenderedPageBreak/>
              <w:t>control, firmware management, and system monitoring for the controller platform.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5E7C" w:rsidRDefault="00295E7C" w:rsidP="007D6FCD">
            <w:pPr>
              <w:rPr>
                <w:bCs/>
                <w:sz w:val="22"/>
                <w:szCs w:val="22"/>
              </w:rPr>
            </w:pPr>
          </w:p>
        </w:tc>
      </w:tr>
    </w:tbl>
    <w:p w:rsidR="00653B02" w:rsidRDefault="007955F8" w:rsidP="007955F8">
      <w:pPr>
        <w:pStyle w:val="3"/>
      </w:pPr>
      <w:r>
        <w:t xml:space="preserve">Controller Application </w:t>
      </w:r>
      <w:r w:rsidR="00636FDC">
        <w:t>Function List</w:t>
      </w:r>
    </w:p>
    <w:tbl>
      <w:tblPr>
        <w:tblW w:w="1020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4"/>
        <w:gridCol w:w="1843"/>
        <w:gridCol w:w="5387"/>
        <w:gridCol w:w="1841"/>
      </w:tblGrid>
      <w:tr w:rsidR="007955F8" w:rsidRPr="004B4866" w:rsidTr="00857AEF">
        <w:trPr>
          <w:trHeight w:val="166"/>
        </w:trPr>
        <w:tc>
          <w:tcPr>
            <w:tcW w:w="1134" w:type="dxa"/>
            <w:shd w:val="clear" w:color="auto" w:fill="008AAB" w:themeFill="accent1"/>
          </w:tcPr>
          <w:p w:rsidR="007955F8" w:rsidRPr="004B4866" w:rsidRDefault="007955F8" w:rsidP="00857AEF">
            <w:pPr>
              <w:jc w:val="center"/>
              <w:rPr>
                <w:b/>
                <w:color w:val="FFFFFF" w:themeColor="background1"/>
              </w:rPr>
            </w:pPr>
            <w:r w:rsidRPr="004B4866">
              <w:rPr>
                <w:b/>
                <w:color w:val="FFFFFF" w:themeColor="background1"/>
              </w:rPr>
              <w:t>NO</w:t>
            </w:r>
          </w:p>
        </w:tc>
        <w:tc>
          <w:tcPr>
            <w:tcW w:w="1843" w:type="dxa"/>
            <w:shd w:val="clear" w:color="auto" w:fill="008AAB" w:themeFill="accent1"/>
          </w:tcPr>
          <w:p w:rsidR="007955F8" w:rsidRPr="004B4866" w:rsidRDefault="007955F8" w:rsidP="00857AEF">
            <w:pPr>
              <w:jc w:val="center"/>
              <w:rPr>
                <w:b/>
                <w:color w:val="FFFFFF" w:themeColor="background1"/>
              </w:rPr>
            </w:pPr>
            <w:r w:rsidRPr="004B4866">
              <w:rPr>
                <w:b/>
                <w:color w:val="FFFFFF" w:themeColor="background1"/>
              </w:rPr>
              <w:t>Item</w:t>
            </w:r>
          </w:p>
        </w:tc>
        <w:tc>
          <w:tcPr>
            <w:tcW w:w="5387" w:type="dxa"/>
            <w:shd w:val="clear" w:color="auto" w:fill="008AAB" w:themeFill="accent1"/>
          </w:tcPr>
          <w:p w:rsidR="007955F8" w:rsidRPr="00C04678" w:rsidRDefault="007955F8" w:rsidP="00857AEF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C04678">
              <w:rPr>
                <w:b/>
                <w:color w:val="FFFFFF" w:themeColor="background1"/>
                <w:szCs w:val="20"/>
              </w:rPr>
              <w:t>Description</w:t>
            </w:r>
          </w:p>
        </w:tc>
        <w:tc>
          <w:tcPr>
            <w:tcW w:w="1841" w:type="dxa"/>
            <w:shd w:val="clear" w:color="auto" w:fill="008AAB" w:themeFill="accent1"/>
          </w:tcPr>
          <w:p w:rsidR="007955F8" w:rsidRPr="004B4866" w:rsidRDefault="007955F8" w:rsidP="00857AEF">
            <w:pPr>
              <w:jc w:val="center"/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N</w:t>
            </w:r>
            <w:r>
              <w:rPr>
                <w:color w:val="FFFFFF" w:themeColor="background1"/>
              </w:rPr>
              <w:t>ote</w:t>
            </w:r>
          </w:p>
        </w:tc>
      </w:tr>
      <w:tr w:rsidR="007955F8" w:rsidRPr="000D63CE" w:rsidTr="00857AEF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5F8" w:rsidRPr="008B72BE" w:rsidRDefault="007955F8" w:rsidP="00C47140">
            <w:pPr>
              <w:pStyle w:val="4"/>
              <w:numPr>
                <w:ilvl w:val="0"/>
                <w:numId w:val="5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955F8" w:rsidRPr="000D63CE" w:rsidRDefault="007955F8" w:rsidP="00857AEF">
            <w:pPr>
              <w:rPr>
                <w:bCs/>
                <w:sz w:val="22"/>
                <w:szCs w:val="22"/>
              </w:rPr>
            </w:pPr>
            <w:r>
              <w:t>Boot Auto Start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955F8" w:rsidRPr="00C04678" w:rsidRDefault="007955F8" w:rsidP="00857AEF">
            <w:pPr>
              <w:rPr>
                <w:szCs w:val="20"/>
              </w:rPr>
            </w:pPr>
            <w:r w:rsidRPr="00C04678">
              <w:rPr>
                <w:szCs w:val="20"/>
              </w:rPr>
              <w:t>Automatically launch the controller application after system boot.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5F8" w:rsidRPr="000D63CE" w:rsidRDefault="007955F8" w:rsidP="00857AEF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7955F8" w:rsidRPr="000D63CE" w:rsidTr="00857AEF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5F8" w:rsidRPr="008B72BE" w:rsidRDefault="007955F8" w:rsidP="00C47140">
            <w:pPr>
              <w:pStyle w:val="4"/>
              <w:numPr>
                <w:ilvl w:val="0"/>
                <w:numId w:val="5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955F8" w:rsidRDefault="007955F8" w:rsidP="00857AEF">
            <w:r>
              <w:t>Landscape UI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955F8" w:rsidRPr="00C04678" w:rsidRDefault="007955F8" w:rsidP="00857AEF">
            <w:pPr>
              <w:rPr>
                <w:szCs w:val="20"/>
              </w:rPr>
            </w:pPr>
            <w:r w:rsidRPr="00C04678">
              <w:rPr>
                <w:szCs w:val="20"/>
              </w:rPr>
              <w:t>Provide landscape UI mode support for panel usage.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5F8" w:rsidRPr="000D63CE" w:rsidRDefault="007955F8" w:rsidP="00857AEF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7955F8" w:rsidRPr="000D63CE" w:rsidTr="00857AEF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5F8" w:rsidRPr="008B72BE" w:rsidRDefault="007955F8" w:rsidP="00C47140">
            <w:pPr>
              <w:pStyle w:val="4"/>
              <w:numPr>
                <w:ilvl w:val="0"/>
                <w:numId w:val="5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955F8" w:rsidRPr="008B72BE" w:rsidRDefault="007955F8" w:rsidP="00857AEF">
            <w:pPr>
              <w:rPr>
                <w:bCs/>
                <w:sz w:val="22"/>
                <w:szCs w:val="22"/>
              </w:rPr>
            </w:pPr>
            <w:r>
              <w:t>Embedded Web-Based Configuration Interface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955F8" w:rsidRPr="00C04678" w:rsidRDefault="007955F8" w:rsidP="00857AEF">
            <w:pPr>
              <w:rPr>
                <w:rFonts w:asciiTheme="minorHAnsi" w:hAnsiTheme="minorHAnsi" w:cstheme="minorHAnsi"/>
                <w:szCs w:val="20"/>
              </w:rPr>
            </w:pPr>
            <w:r w:rsidRPr="00C04678">
              <w:rPr>
                <w:szCs w:val="20"/>
              </w:rPr>
              <w:t>Includes an embedded web server that hosts the Web GUI, allowing system integrators to configure devices, commands, macros, UI layouts, and system settings through a standard web browser.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5F8" w:rsidRPr="000D63CE" w:rsidRDefault="007955F8" w:rsidP="00857AEF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7955F8" w:rsidRPr="000D63CE" w:rsidTr="00857AEF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5F8" w:rsidRPr="008B72BE" w:rsidRDefault="007955F8" w:rsidP="00C47140">
            <w:pPr>
              <w:pStyle w:val="4"/>
              <w:numPr>
                <w:ilvl w:val="0"/>
                <w:numId w:val="5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955F8" w:rsidRPr="008B72BE" w:rsidRDefault="00A665B2" w:rsidP="00857AEF">
            <w:pPr>
              <w:jc w:val="both"/>
              <w:rPr>
                <w:rFonts w:cstheme="minorHAnsi"/>
                <w:sz w:val="22"/>
                <w:szCs w:val="22"/>
              </w:rPr>
            </w:pPr>
            <w:r>
              <w:t>Control Processing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955F8" w:rsidRPr="00C04678" w:rsidRDefault="00A665B2" w:rsidP="00A665B2">
            <w:pPr>
              <w:spacing w:before="100" w:beforeAutospacing="1" w:after="100" w:afterAutospacing="1"/>
              <w:rPr>
                <w:rFonts w:asciiTheme="minorHAnsi" w:eastAsia="新細明體" w:hAnsiTheme="minorHAnsi" w:cstheme="minorHAnsi"/>
                <w:szCs w:val="20"/>
              </w:rPr>
            </w:pPr>
            <w:r>
              <w:t>Provides a centralized control processing mechanism that manages commands and macros, enabling execution of command sequences with configurable logic such as delay, repeat, and sequence. Supports automation through schedules and event-based triggers, allowing coordinated control of multiple devices.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5F8" w:rsidRPr="000D63CE" w:rsidRDefault="007955F8" w:rsidP="00857AEF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7955F8" w:rsidRPr="000D63CE" w:rsidTr="00857AEF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5F8" w:rsidRPr="008B72BE" w:rsidRDefault="007955F8" w:rsidP="00C47140">
            <w:pPr>
              <w:pStyle w:val="4"/>
              <w:numPr>
                <w:ilvl w:val="0"/>
                <w:numId w:val="5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5F8" w:rsidRDefault="009130AE" w:rsidP="00857AEF">
            <w:r>
              <w:t>User Interaction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30AE" w:rsidRPr="009130AE" w:rsidRDefault="009130AE" w:rsidP="009130AE">
            <w:pPr>
              <w:rPr>
                <w:rFonts w:asciiTheme="minorHAnsi" w:hAnsiTheme="minorHAnsi" w:cstheme="minorHAnsi"/>
                <w:szCs w:val="20"/>
              </w:rPr>
            </w:pPr>
            <w:r w:rsidRPr="009130AE">
              <w:rPr>
                <w:rFonts w:asciiTheme="minorHAnsi" w:hAnsiTheme="minorHAnsi" w:cstheme="minorHAnsi"/>
                <w:szCs w:val="20"/>
              </w:rPr>
              <w:t xml:space="preserve">Provides a user-facing control interface that includes configurable UI components, page structures, and UI binding mechanisms. </w:t>
            </w:r>
          </w:p>
          <w:p w:rsidR="007955F8" w:rsidRPr="00C04678" w:rsidRDefault="009130AE" w:rsidP="009130AE">
            <w:pPr>
              <w:rPr>
                <w:rFonts w:asciiTheme="minorHAnsi" w:hAnsiTheme="minorHAnsi" w:cstheme="minorHAnsi"/>
                <w:szCs w:val="20"/>
              </w:rPr>
            </w:pPr>
            <w:r w:rsidRPr="009130AE">
              <w:rPr>
                <w:rFonts w:asciiTheme="minorHAnsi" w:hAnsiTheme="minorHAnsi" w:cstheme="minorHAnsi"/>
                <w:szCs w:val="20"/>
              </w:rPr>
              <w:t>Supports UI buttons with customizable actions (command or macro execution), visual state indicators, and page navigation to ensure clear feedback and intuitive operation.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5F8" w:rsidRDefault="007955F8" w:rsidP="00857AEF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7955F8" w:rsidRPr="000D63CE" w:rsidTr="00857AEF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5F8" w:rsidRPr="008B72BE" w:rsidRDefault="007955F8" w:rsidP="00C47140">
            <w:pPr>
              <w:pStyle w:val="4"/>
              <w:numPr>
                <w:ilvl w:val="0"/>
                <w:numId w:val="5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5F8" w:rsidRPr="008B72BE" w:rsidRDefault="007955F8" w:rsidP="00857AEF">
            <w:pPr>
              <w:rPr>
                <w:rStyle w:val="notion-enable-hover"/>
                <w:bCs/>
              </w:rPr>
            </w:pPr>
            <w:r w:rsidRPr="008B72BE">
              <w:rPr>
                <w:rStyle w:val="notion-enable-hover"/>
                <w:bCs/>
              </w:rPr>
              <w:t xml:space="preserve">Driver Library 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5F8" w:rsidRPr="00C04678" w:rsidRDefault="007955F8" w:rsidP="00857AEF">
            <w:pPr>
              <w:spacing w:before="100" w:beforeAutospacing="1" w:after="100" w:afterAutospacing="1"/>
              <w:rPr>
                <w:rFonts w:asciiTheme="minorHAnsi" w:hAnsiTheme="minorHAnsi" w:cstheme="minorHAnsi"/>
                <w:szCs w:val="20"/>
              </w:rPr>
            </w:pPr>
            <w:r w:rsidRPr="00C04678">
              <w:rPr>
                <w:szCs w:val="20"/>
              </w:rPr>
              <w:t>Provides a library of device drivers that define communication protocols and control commands for supported devices.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5F8" w:rsidRDefault="007955F8" w:rsidP="00857AEF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7955F8" w:rsidRPr="000D63CE" w:rsidTr="00857AEF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5F8" w:rsidRPr="008B72BE" w:rsidRDefault="007955F8" w:rsidP="00C47140">
            <w:pPr>
              <w:pStyle w:val="4"/>
              <w:numPr>
                <w:ilvl w:val="0"/>
                <w:numId w:val="5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5F8" w:rsidRPr="006C7082" w:rsidRDefault="007955F8" w:rsidP="00857AEF">
            <w:pPr>
              <w:rPr>
                <w:rStyle w:val="notion-enable-hover"/>
                <w:bCs/>
              </w:rPr>
            </w:pPr>
            <w:r w:rsidRPr="006C7082">
              <w:rPr>
                <w:rStyle w:val="notion-enable-hover"/>
                <w:bCs/>
              </w:rPr>
              <w:t>Device Instance Management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5F8" w:rsidRPr="00C04678" w:rsidRDefault="007955F8" w:rsidP="00857AEF">
            <w:pPr>
              <w:spacing w:before="100" w:beforeAutospacing="1" w:after="100" w:afterAutospacing="1"/>
              <w:rPr>
                <w:rFonts w:asciiTheme="minorHAnsi" w:eastAsia="新細明體" w:hAnsiTheme="minorHAnsi" w:cstheme="minorHAnsi"/>
                <w:szCs w:val="20"/>
              </w:rPr>
            </w:pPr>
            <w:r w:rsidRPr="00C04678">
              <w:rPr>
                <w:szCs w:val="20"/>
              </w:rPr>
              <w:t>Allows users to create and manage device instances based on drivers and configure connection parameters such as IP address, port, and communication protocol.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5F8" w:rsidRDefault="007955F8" w:rsidP="00857AEF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7955F8" w:rsidRPr="000D63CE" w:rsidTr="00857AEF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5F8" w:rsidRDefault="007955F8" w:rsidP="00C47140">
            <w:pPr>
              <w:pStyle w:val="4"/>
              <w:numPr>
                <w:ilvl w:val="0"/>
                <w:numId w:val="5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5F8" w:rsidRPr="008B72BE" w:rsidRDefault="007955F8" w:rsidP="00857AEF">
            <w:pPr>
              <w:rPr>
                <w:rFonts w:cstheme="minorHAnsi"/>
                <w:sz w:val="22"/>
                <w:szCs w:val="22"/>
              </w:rPr>
            </w:pPr>
            <w:r w:rsidRPr="008B72BE">
              <w:rPr>
                <w:rStyle w:val="notion-enable-hover"/>
                <w:bCs/>
              </w:rPr>
              <w:t>Multi-Protocol Device Control Support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5F8" w:rsidRPr="00C04678" w:rsidRDefault="007955F8" w:rsidP="00857AEF">
            <w:pPr>
              <w:rPr>
                <w:rFonts w:asciiTheme="minorHAnsi" w:hAnsiTheme="minorHAnsi" w:cstheme="minorHAnsi"/>
                <w:szCs w:val="20"/>
              </w:rPr>
            </w:pPr>
            <w:r w:rsidRPr="00C04678">
              <w:rPr>
                <w:szCs w:val="20"/>
              </w:rPr>
              <w:t>Supports device communication protocols including HTTP, Telnet, RS-232, and internal system commands.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5F8" w:rsidRDefault="007955F8" w:rsidP="00857AEF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7955F8" w:rsidRPr="000D63CE" w:rsidTr="00857AEF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5F8" w:rsidRDefault="007955F8" w:rsidP="00C47140">
            <w:pPr>
              <w:pStyle w:val="4"/>
              <w:numPr>
                <w:ilvl w:val="0"/>
                <w:numId w:val="5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5F8" w:rsidRPr="006C7082" w:rsidRDefault="007955F8" w:rsidP="00857AEF">
            <w:pPr>
              <w:rPr>
                <w:rStyle w:val="notion-enable-hover"/>
                <w:bCs/>
              </w:rPr>
            </w:pPr>
            <w:r w:rsidRPr="00C96687">
              <w:rPr>
                <w:rStyle w:val="notion-enable-hover"/>
                <w:bCs/>
              </w:rPr>
              <w:t>Initial Setup Wizard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21B" w:rsidRPr="00C04678" w:rsidRDefault="007955F8" w:rsidP="0064221B">
            <w:pPr>
              <w:spacing w:before="100" w:beforeAutospacing="1" w:after="100" w:afterAutospacing="1"/>
              <w:rPr>
                <w:rFonts w:asciiTheme="minorHAnsi" w:eastAsia="新細明體" w:hAnsiTheme="minorHAnsi" w:cstheme="minorHAnsi"/>
                <w:szCs w:val="20"/>
              </w:rPr>
            </w:pPr>
            <w:r w:rsidRPr="00C04678">
              <w:rPr>
                <w:szCs w:val="20"/>
              </w:rPr>
              <w:t>Provides a guided setup process during the first boot or after factory reset for network, language, and system configuration.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5F8" w:rsidRDefault="007955F8" w:rsidP="00857AEF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7955F8" w:rsidRPr="000D63CE" w:rsidTr="00857AEF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5F8" w:rsidRDefault="007955F8" w:rsidP="00C47140">
            <w:pPr>
              <w:pStyle w:val="4"/>
              <w:numPr>
                <w:ilvl w:val="0"/>
                <w:numId w:val="5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5F8" w:rsidRPr="006C7082" w:rsidRDefault="007955F8" w:rsidP="00857AEF">
            <w:pPr>
              <w:rPr>
                <w:rStyle w:val="notion-enable-hover"/>
                <w:bCs/>
              </w:rPr>
            </w:pPr>
            <w:r w:rsidRPr="006C7082">
              <w:rPr>
                <w:rStyle w:val="notion-enable-hover"/>
                <w:bCs/>
              </w:rPr>
              <w:t>Configuration Synchronization Mechanism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5F8" w:rsidRPr="00C04678" w:rsidRDefault="007955F8" w:rsidP="00857AEF">
            <w:pPr>
              <w:pStyle w:val="Web"/>
              <w:rPr>
                <w:rFonts w:asciiTheme="minorHAnsi" w:hAnsiTheme="minorHAnsi" w:cstheme="minorHAnsi"/>
                <w:sz w:val="20"/>
                <w:szCs w:val="20"/>
              </w:rPr>
            </w:pPr>
            <w:r w:rsidRPr="00C04678">
              <w:rPr>
                <w:rFonts w:asciiTheme="minorHAnsi" w:hAnsiTheme="minorHAnsi" w:cstheme="minorHAnsi"/>
                <w:sz w:val="20"/>
                <w:szCs w:val="20"/>
              </w:rPr>
              <w:t>Ensures bidirectional synchronization of configuration settings between the Web GUI and the controller pad.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5F8" w:rsidRDefault="007955F8" w:rsidP="00857AEF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7955F8" w:rsidRPr="000D63CE" w:rsidTr="00857AEF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5F8" w:rsidRDefault="007955F8" w:rsidP="00C47140">
            <w:pPr>
              <w:pStyle w:val="4"/>
              <w:numPr>
                <w:ilvl w:val="0"/>
                <w:numId w:val="5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5F8" w:rsidRPr="006C7082" w:rsidRDefault="007955F8" w:rsidP="00857AEF">
            <w:pPr>
              <w:rPr>
                <w:rStyle w:val="notion-enable-hover"/>
                <w:bCs/>
              </w:rPr>
            </w:pPr>
            <w:r w:rsidRPr="006C7082">
              <w:rPr>
                <w:rStyle w:val="notion-enable-hover"/>
                <w:bCs/>
              </w:rPr>
              <w:t>Configuration Backup and Restore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5F8" w:rsidRPr="00C04678" w:rsidRDefault="007955F8" w:rsidP="00857AEF">
            <w:pPr>
              <w:spacing w:before="100" w:beforeAutospacing="1" w:after="100" w:afterAutospacing="1"/>
              <w:rPr>
                <w:rFonts w:asciiTheme="minorHAnsi" w:eastAsia="新細明體" w:hAnsiTheme="minorHAnsi" w:cstheme="minorHAnsi"/>
                <w:szCs w:val="20"/>
              </w:rPr>
            </w:pPr>
            <w:r w:rsidRPr="00C04678">
              <w:rPr>
                <w:szCs w:val="20"/>
              </w:rPr>
              <w:t>Allows users to export system configuration for backup and restore it when necessary.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5F8" w:rsidRDefault="007955F8" w:rsidP="00857AEF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7955F8" w:rsidRPr="000D63CE" w:rsidTr="00857AEF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5F8" w:rsidRDefault="007955F8" w:rsidP="00C47140">
            <w:pPr>
              <w:pStyle w:val="4"/>
              <w:numPr>
                <w:ilvl w:val="0"/>
                <w:numId w:val="5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5F8" w:rsidRPr="006C7082" w:rsidRDefault="007955F8" w:rsidP="00857AEF">
            <w:pPr>
              <w:rPr>
                <w:rStyle w:val="notion-enable-hover"/>
                <w:bCs/>
              </w:rPr>
            </w:pPr>
            <w:r>
              <w:t>Security and Administrative Access Control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5F8" w:rsidRPr="00C04678" w:rsidRDefault="007955F8" w:rsidP="00857AEF">
            <w:pPr>
              <w:spacing w:before="100" w:beforeAutospacing="1" w:after="100" w:afterAutospacing="1"/>
              <w:rPr>
                <w:rFonts w:asciiTheme="minorHAnsi" w:eastAsia="新細明體" w:hAnsiTheme="minorHAnsi" w:cstheme="minorHAnsi"/>
                <w:szCs w:val="20"/>
              </w:rPr>
            </w:pPr>
            <w:r>
              <w:t>Provides password protection for system configuration and a secure method for administrators to exit kiosk mode for maintenance.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5F8" w:rsidRDefault="007955F8" w:rsidP="00857AEF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7955F8" w:rsidRPr="000D63CE" w:rsidTr="00857AEF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5F8" w:rsidRDefault="007955F8" w:rsidP="00C47140">
            <w:pPr>
              <w:pStyle w:val="4"/>
              <w:numPr>
                <w:ilvl w:val="0"/>
                <w:numId w:val="5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5F8" w:rsidRDefault="007955F8" w:rsidP="00857AEF">
            <w:r>
              <w:t>Log Export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5F8" w:rsidRPr="00C04678" w:rsidRDefault="007955F8" w:rsidP="00857AEF">
            <w:pPr>
              <w:rPr>
                <w:szCs w:val="20"/>
              </w:rPr>
            </w:pPr>
            <w:r w:rsidRPr="00C04678">
              <w:rPr>
                <w:szCs w:val="20"/>
              </w:rPr>
              <w:t>Allow exporting logs for support and troubleshooting.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5F8" w:rsidRDefault="007955F8" w:rsidP="00857AEF">
            <w:pPr>
              <w:jc w:val="both"/>
              <w:rPr>
                <w:bCs/>
                <w:sz w:val="22"/>
                <w:szCs w:val="22"/>
              </w:rPr>
            </w:pPr>
          </w:p>
        </w:tc>
      </w:tr>
    </w:tbl>
    <w:p w:rsidR="007955F8" w:rsidRDefault="004D2966" w:rsidP="004D2966">
      <w:pPr>
        <w:pStyle w:val="3"/>
      </w:pPr>
      <w:r>
        <w:rPr>
          <w:rFonts w:hint="eastAsia"/>
        </w:rPr>
        <w:t>W</w:t>
      </w:r>
      <w:r>
        <w:t xml:space="preserve">EB GUI </w:t>
      </w:r>
      <w:r w:rsidR="00636FDC">
        <w:t>Function List</w:t>
      </w:r>
    </w:p>
    <w:tbl>
      <w:tblPr>
        <w:tblW w:w="1020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4"/>
        <w:gridCol w:w="1843"/>
        <w:gridCol w:w="5387"/>
        <w:gridCol w:w="1841"/>
      </w:tblGrid>
      <w:tr w:rsidR="004D2966" w:rsidRPr="004B4866" w:rsidTr="00857AEF">
        <w:trPr>
          <w:trHeight w:val="166"/>
        </w:trPr>
        <w:tc>
          <w:tcPr>
            <w:tcW w:w="1134" w:type="dxa"/>
            <w:shd w:val="clear" w:color="auto" w:fill="008AAB" w:themeFill="accent1"/>
          </w:tcPr>
          <w:p w:rsidR="004D2966" w:rsidRPr="004B4866" w:rsidRDefault="004D2966" w:rsidP="00857AEF">
            <w:pPr>
              <w:jc w:val="center"/>
              <w:rPr>
                <w:b/>
                <w:color w:val="FFFFFF" w:themeColor="background1"/>
              </w:rPr>
            </w:pPr>
            <w:r w:rsidRPr="004B4866">
              <w:rPr>
                <w:b/>
                <w:color w:val="FFFFFF" w:themeColor="background1"/>
              </w:rPr>
              <w:t>NO</w:t>
            </w:r>
          </w:p>
        </w:tc>
        <w:tc>
          <w:tcPr>
            <w:tcW w:w="1843" w:type="dxa"/>
            <w:shd w:val="clear" w:color="auto" w:fill="008AAB" w:themeFill="accent1"/>
          </w:tcPr>
          <w:p w:rsidR="004D2966" w:rsidRPr="004B4866" w:rsidRDefault="004D2966" w:rsidP="00857AEF">
            <w:pPr>
              <w:jc w:val="center"/>
              <w:rPr>
                <w:b/>
                <w:color w:val="FFFFFF" w:themeColor="background1"/>
              </w:rPr>
            </w:pPr>
            <w:r w:rsidRPr="004B4866">
              <w:rPr>
                <w:b/>
                <w:color w:val="FFFFFF" w:themeColor="background1"/>
              </w:rPr>
              <w:t>Item</w:t>
            </w:r>
          </w:p>
        </w:tc>
        <w:tc>
          <w:tcPr>
            <w:tcW w:w="5387" w:type="dxa"/>
            <w:shd w:val="clear" w:color="auto" w:fill="008AAB" w:themeFill="accent1"/>
          </w:tcPr>
          <w:p w:rsidR="004D2966" w:rsidRPr="004B4866" w:rsidRDefault="004D2966" w:rsidP="00857AEF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Description</w:t>
            </w:r>
          </w:p>
        </w:tc>
        <w:tc>
          <w:tcPr>
            <w:tcW w:w="1841" w:type="dxa"/>
            <w:shd w:val="clear" w:color="auto" w:fill="008AAB" w:themeFill="accent1"/>
          </w:tcPr>
          <w:p w:rsidR="004D2966" w:rsidRPr="004B4866" w:rsidRDefault="004D2966" w:rsidP="00857AEF">
            <w:pPr>
              <w:jc w:val="center"/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N</w:t>
            </w:r>
            <w:r>
              <w:rPr>
                <w:color w:val="FFFFFF" w:themeColor="background1"/>
              </w:rPr>
              <w:t>ote</w:t>
            </w:r>
          </w:p>
        </w:tc>
      </w:tr>
      <w:tr w:rsidR="004D2966" w:rsidRPr="000D63CE" w:rsidTr="00857AEF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2966" w:rsidRPr="004B4866" w:rsidRDefault="004D2966" w:rsidP="00C47140">
            <w:pPr>
              <w:pStyle w:val="4"/>
              <w:numPr>
                <w:ilvl w:val="0"/>
                <w:numId w:val="6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2966" w:rsidRPr="00B3771D" w:rsidRDefault="004D2966" w:rsidP="00857AEF">
            <w:pPr>
              <w:rPr>
                <w:bCs/>
                <w:sz w:val="22"/>
                <w:szCs w:val="22"/>
              </w:rPr>
            </w:pPr>
            <w:r>
              <w:t>Dashboard Overview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2966" w:rsidRPr="000D63CE" w:rsidRDefault="004D2966" w:rsidP="00857AEF">
            <w:pPr>
              <w:rPr>
                <w:sz w:val="22"/>
                <w:szCs w:val="22"/>
              </w:rPr>
            </w:pPr>
            <w:r>
              <w:t>Provide a system dashboard displaying device status, network status, and connected devices.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2966" w:rsidRPr="000D63CE" w:rsidRDefault="004D2966" w:rsidP="00857AEF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4D2966" w:rsidRPr="000D63CE" w:rsidTr="00857AEF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2966" w:rsidRPr="004B4866" w:rsidRDefault="004D2966" w:rsidP="00C47140">
            <w:pPr>
              <w:pStyle w:val="4"/>
              <w:numPr>
                <w:ilvl w:val="0"/>
                <w:numId w:val="6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2966" w:rsidRDefault="004D2966" w:rsidP="00857AEF">
            <w:pPr>
              <w:rPr>
                <w:rFonts w:cstheme="minorHAnsi"/>
                <w:sz w:val="22"/>
                <w:szCs w:val="22"/>
              </w:rPr>
            </w:pPr>
            <w:r>
              <w:t>Quick Control Interface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2966" w:rsidRPr="000D63CE" w:rsidRDefault="004D2966" w:rsidP="00857AEF">
            <w:pPr>
              <w:rPr>
                <w:rFonts w:cstheme="minorHAnsi"/>
                <w:sz w:val="22"/>
                <w:szCs w:val="22"/>
              </w:rPr>
            </w:pPr>
            <w:r>
              <w:t>Provide a quick access control interface for triggering control actions directly from the dashboard.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2966" w:rsidRDefault="004D2966" w:rsidP="00857AEF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9F5ECF" w:rsidRPr="000D63CE" w:rsidTr="00857AEF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Pr="004B4866" w:rsidRDefault="009F5ECF" w:rsidP="00C47140">
            <w:pPr>
              <w:pStyle w:val="4"/>
              <w:numPr>
                <w:ilvl w:val="0"/>
                <w:numId w:val="6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Default="009F5ECF" w:rsidP="009F5ECF">
            <w:r>
              <w:t>User Authentication and Access Control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Default="009F5ECF" w:rsidP="009F5ECF">
            <w:r>
              <w:t>Provides user authentication with login/logout, session timeout, and role-based access control to restrict system configuration and system operations based on user roles.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Default="009F5ECF" w:rsidP="009F5ECF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9F5ECF" w:rsidRPr="000D63CE" w:rsidTr="00857AEF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Pr="004B4866" w:rsidRDefault="009F5ECF" w:rsidP="00C47140">
            <w:pPr>
              <w:pStyle w:val="4"/>
              <w:numPr>
                <w:ilvl w:val="0"/>
                <w:numId w:val="6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Default="009F5ECF" w:rsidP="009F5ECF">
            <w:r>
              <w:t>Command Management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Default="009F5ECF" w:rsidP="009F5ECF">
            <w:r>
              <w:t>Provide command list operations and command editing capabilities, including name, protocol type, and command string. Support command protocols including System, HTTP, Telnet, and RS-232.</w:t>
            </w:r>
          </w:p>
          <w:p w:rsidR="009F5ECF" w:rsidRDefault="009F5ECF" w:rsidP="009F5ECF">
            <w:r>
              <w:t>Allow users to test command execution before saving or assigning it.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Default="009F5ECF" w:rsidP="009F5ECF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9F5ECF" w:rsidRPr="000D63CE" w:rsidTr="00857AEF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Pr="004B4866" w:rsidRDefault="009F5ECF" w:rsidP="00C47140">
            <w:pPr>
              <w:pStyle w:val="4"/>
              <w:numPr>
                <w:ilvl w:val="0"/>
                <w:numId w:val="6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Default="009F5ECF" w:rsidP="009F5ECF">
            <w:r>
              <w:t>Macro Management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Default="009F5ECF" w:rsidP="009F5ECF">
            <w:r>
              <w:t>Provide macro list operations and macro editing capabilities. Allow users to build macros by arranging command sequences. Support configurable delays/intervals between commands in a macro. Allow conditional execution logic inside macros.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Default="009F5ECF" w:rsidP="009F5ECF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9F5ECF" w:rsidRPr="000D63CE" w:rsidTr="00857AEF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Pr="004B4866" w:rsidRDefault="009F5ECF" w:rsidP="00C47140">
            <w:pPr>
              <w:pStyle w:val="4"/>
              <w:numPr>
                <w:ilvl w:val="0"/>
                <w:numId w:val="6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Default="009F5ECF" w:rsidP="009F5ECF">
            <w:r>
              <w:t>Scheduling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Default="009F5ECF" w:rsidP="009F5ECF">
            <w:r>
              <w:t>Allow macros to be executed by one-time, daily, or weekly schedules.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Default="009F5ECF" w:rsidP="009F5ECF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9F5ECF" w:rsidRPr="000D63CE" w:rsidTr="00857AEF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Pr="004B4866" w:rsidRDefault="009F5ECF" w:rsidP="00C47140">
            <w:pPr>
              <w:pStyle w:val="4"/>
              <w:numPr>
                <w:ilvl w:val="0"/>
                <w:numId w:val="6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Default="009F5ECF" w:rsidP="009F5ECF">
            <w:r>
              <w:t>Event Trigger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Default="009F5ECF" w:rsidP="009F5ECF">
            <w:r>
              <w:t>Trigger macros based on predefined events.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Default="009F5ECF" w:rsidP="009F5ECF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9F5ECF" w:rsidRPr="000D63CE" w:rsidTr="00857AEF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Pr="004B4866" w:rsidRDefault="009F5ECF" w:rsidP="00C47140">
            <w:pPr>
              <w:pStyle w:val="4"/>
              <w:numPr>
                <w:ilvl w:val="0"/>
                <w:numId w:val="6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Default="009F5ECF" w:rsidP="009F5ECF">
            <w:r>
              <w:t>Scenario Management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Default="009F5ECF" w:rsidP="009F5ECF">
            <w:r w:rsidRPr="005B77E9">
              <w:t>Provides customizable control pages with configurable buttons (icon and label) that execute commands or macros with selectable behaviors including normal, repeat, and toggle.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Default="009F5ECF" w:rsidP="009F5ECF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9F5ECF" w:rsidRPr="000D63CE" w:rsidTr="00857AEF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Pr="004B4866" w:rsidRDefault="009F5ECF" w:rsidP="00C47140">
            <w:pPr>
              <w:pStyle w:val="4"/>
              <w:numPr>
                <w:ilvl w:val="0"/>
                <w:numId w:val="6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Pr="00FE6408" w:rsidRDefault="009F5ECF" w:rsidP="009F5ECF">
            <w:r>
              <w:t>Template Layout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Default="009F5ECF" w:rsidP="009F5ECF">
            <w:r>
              <w:t>Allow users to select and apply UI layout templates.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Default="009F5ECF" w:rsidP="009F5ECF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9F5ECF" w:rsidRPr="000D63CE" w:rsidTr="00857AEF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Pr="004B4866" w:rsidRDefault="009F5ECF" w:rsidP="00C47140">
            <w:pPr>
              <w:pStyle w:val="4"/>
              <w:numPr>
                <w:ilvl w:val="0"/>
                <w:numId w:val="6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Default="009F5ECF" w:rsidP="009F5ECF">
            <w:r>
              <w:t>Panel Preview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Default="009F5ECF" w:rsidP="009F5ECF">
            <w:r>
              <w:t>Provide a preview of the control pad UI before deployment.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Default="009F5ECF" w:rsidP="009F5ECF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9F5ECF" w:rsidRPr="000D63CE" w:rsidTr="00857AEF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Pr="004B4866" w:rsidRDefault="009F5ECF" w:rsidP="00C47140">
            <w:pPr>
              <w:pStyle w:val="4"/>
              <w:numPr>
                <w:ilvl w:val="0"/>
                <w:numId w:val="6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Default="009F5ECF" w:rsidP="009F5ECF">
            <w:r>
              <w:t>Theme &amp; Assets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Default="009F5ECF" w:rsidP="009F5ECF">
            <w:r>
              <w:t>Manage themes (light/dark) and assets (wallpapers/icons).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Default="009F5ECF" w:rsidP="009F5ECF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9F5ECF" w:rsidRPr="000D63CE" w:rsidTr="00857AEF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Pr="004B4866" w:rsidRDefault="009F5ECF" w:rsidP="00C47140">
            <w:pPr>
              <w:pStyle w:val="4"/>
              <w:numPr>
                <w:ilvl w:val="0"/>
                <w:numId w:val="6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Default="009F5ECF" w:rsidP="009F5ECF">
            <w:r>
              <w:t>Driver Library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Default="009F5ECF" w:rsidP="009F5ECF">
            <w:r>
              <w:t>Provide driver browsing, driver detail, and driver import/export management.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Default="009F5ECF" w:rsidP="009F5ECF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9F5ECF" w:rsidRPr="000D63CE" w:rsidTr="00857AEF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Pr="004B4866" w:rsidRDefault="009F5ECF" w:rsidP="00C47140">
            <w:pPr>
              <w:pStyle w:val="4"/>
              <w:numPr>
                <w:ilvl w:val="0"/>
                <w:numId w:val="6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Default="009F5ECF" w:rsidP="009F5ECF">
            <w:r>
              <w:t>Device Integration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Default="009F5ECF" w:rsidP="009F5ECF">
            <w:r>
              <w:t>Manage device list, add devices via driver selection, and configure connection settings.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Default="009F5ECF" w:rsidP="009F5ECF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9F5ECF" w:rsidRPr="000D63CE" w:rsidTr="00857AEF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Pr="004B4866" w:rsidRDefault="009F5ECF" w:rsidP="00C47140">
            <w:pPr>
              <w:pStyle w:val="4"/>
              <w:numPr>
                <w:ilvl w:val="0"/>
                <w:numId w:val="6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Default="009F5ECF" w:rsidP="009F5ECF">
            <w:r>
              <w:t>Device Discovery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Default="009F5ECF" w:rsidP="009F5ECF">
            <w:r>
              <w:t>Discover devices on the network for faster integration.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Default="009F5ECF" w:rsidP="009F5ECF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9F5ECF" w:rsidRPr="000D63CE" w:rsidTr="005712CE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Pr="004B4866" w:rsidRDefault="009F5ECF" w:rsidP="00C47140">
            <w:pPr>
              <w:pStyle w:val="4"/>
              <w:numPr>
                <w:ilvl w:val="0"/>
                <w:numId w:val="6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Default="009F5ECF" w:rsidP="009F5ECF">
            <w:r>
              <w:t>Debug Console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Default="009F5ECF" w:rsidP="009F5ECF">
            <w:r>
              <w:t>Provide debugging interface for diagnostics and advanced troubleshooting.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ECF" w:rsidRDefault="009F5ECF" w:rsidP="009F5ECF">
            <w:pPr>
              <w:jc w:val="both"/>
              <w:rPr>
                <w:bCs/>
                <w:sz w:val="22"/>
                <w:szCs w:val="22"/>
              </w:rPr>
            </w:pPr>
          </w:p>
        </w:tc>
      </w:tr>
    </w:tbl>
    <w:p w:rsidR="004D2966" w:rsidRDefault="00D32DBF" w:rsidP="008B0406">
      <w:pPr>
        <w:pStyle w:val="3"/>
      </w:pPr>
      <w:r>
        <w:rPr>
          <w:rFonts w:hint="eastAsia"/>
        </w:rPr>
        <w:t>C</w:t>
      </w:r>
      <w:r>
        <w:t xml:space="preserve">ommon </w:t>
      </w:r>
      <w:r w:rsidR="008B0406">
        <w:t xml:space="preserve">System </w:t>
      </w:r>
      <w:r w:rsidR="00BF03F1">
        <w:t>Function List</w:t>
      </w:r>
    </w:p>
    <w:tbl>
      <w:tblPr>
        <w:tblW w:w="1020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4"/>
        <w:gridCol w:w="1843"/>
        <w:gridCol w:w="5387"/>
        <w:gridCol w:w="1841"/>
      </w:tblGrid>
      <w:tr w:rsidR="008B0406" w:rsidRPr="004B4866" w:rsidTr="00857AEF">
        <w:trPr>
          <w:trHeight w:val="166"/>
        </w:trPr>
        <w:tc>
          <w:tcPr>
            <w:tcW w:w="1134" w:type="dxa"/>
            <w:shd w:val="clear" w:color="auto" w:fill="008AAB" w:themeFill="accent1"/>
          </w:tcPr>
          <w:p w:rsidR="008B0406" w:rsidRPr="004B4866" w:rsidRDefault="008B0406" w:rsidP="00857AEF">
            <w:pPr>
              <w:jc w:val="center"/>
              <w:rPr>
                <w:b/>
                <w:color w:val="FFFFFF" w:themeColor="background1"/>
              </w:rPr>
            </w:pPr>
            <w:r w:rsidRPr="004B4866">
              <w:rPr>
                <w:b/>
                <w:color w:val="FFFFFF" w:themeColor="background1"/>
              </w:rPr>
              <w:t>NO</w:t>
            </w:r>
          </w:p>
        </w:tc>
        <w:tc>
          <w:tcPr>
            <w:tcW w:w="1843" w:type="dxa"/>
            <w:shd w:val="clear" w:color="auto" w:fill="008AAB" w:themeFill="accent1"/>
          </w:tcPr>
          <w:p w:rsidR="008B0406" w:rsidRPr="004B4866" w:rsidRDefault="008B0406" w:rsidP="00857AEF">
            <w:pPr>
              <w:jc w:val="center"/>
              <w:rPr>
                <w:b/>
                <w:color w:val="FFFFFF" w:themeColor="background1"/>
              </w:rPr>
            </w:pPr>
            <w:r w:rsidRPr="004B4866">
              <w:rPr>
                <w:b/>
                <w:color w:val="FFFFFF" w:themeColor="background1"/>
              </w:rPr>
              <w:t>Item</w:t>
            </w:r>
          </w:p>
        </w:tc>
        <w:tc>
          <w:tcPr>
            <w:tcW w:w="5387" w:type="dxa"/>
            <w:shd w:val="clear" w:color="auto" w:fill="008AAB" w:themeFill="accent1"/>
          </w:tcPr>
          <w:p w:rsidR="008B0406" w:rsidRPr="004B4866" w:rsidRDefault="008B0406" w:rsidP="00857AEF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Description</w:t>
            </w:r>
          </w:p>
        </w:tc>
        <w:tc>
          <w:tcPr>
            <w:tcW w:w="1841" w:type="dxa"/>
            <w:shd w:val="clear" w:color="auto" w:fill="008AAB" w:themeFill="accent1"/>
          </w:tcPr>
          <w:p w:rsidR="008B0406" w:rsidRPr="004B4866" w:rsidRDefault="008B0406" w:rsidP="00857AEF">
            <w:pPr>
              <w:jc w:val="center"/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N</w:t>
            </w:r>
            <w:r>
              <w:rPr>
                <w:color w:val="FFFFFF" w:themeColor="background1"/>
              </w:rPr>
              <w:t>ote</w:t>
            </w:r>
          </w:p>
        </w:tc>
      </w:tr>
      <w:tr w:rsidR="008B0406" w:rsidRPr="000D63CE" w:rsidTr="00857AEF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06" w:rsidRPr="004B4866" w:rsidRDefault="008B0406" w:rsidP="00C47140">
            <w:pPr>
              <w:pStyle w:val="4"/>
              <w:numPr>
                <w:ilvl w:val="0"/>
                <w:numId w:val="7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06" w:rsidRPr="000D63CE" w:rsidRDefault="008B0406" w:rsidP="00857AEF">
            <w:pPr>
              <w:rPr>
                <w:bCs/>
                <w:sz w:val="22"/>
                <w:szCs w:val="22"/>
              </w:rPr>
            </w:pPr>
            <w:r>
              <w:t>Device Information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06" w:rsidRPr="000D63CE" w:rsidRDefault="008B0406" w:rsidP="00857AEF">
            <w:pPr>
              <w:rPr>
                <w:sz w:val="22"/>
                <w:szCs w:val="22"/>
              </w:rPr>
            </w:pPr>
            <w:r>
              <w:t>Display device information including name, IP, MAC, serial number, and firmware version.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06" w:rsidRPr="000D63CE" w:rsidRDefault="008B0406" w:rsidP="00857AEF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8B0406" w:rsidTr="00857AEF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06" w:rsidRPr="004B4866" w:rsidRDefault="008B0406" w:rsidP="00C47140">
            <w:pPr>
              <w:pStyle w:val="4"/>
              <w:numPr>
                <w:ilvl w:val="0"/>
                <w:numId w:val="7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06" w:rsidRDefault="008B0406" w:rsidP="00857AEF">
            <w:pPr>
              <w:rPr>
                <w:rFonts w:cstheme="minorHAnsi"/>
                <w:sz w:val="22"/>
                <w:szCs w:val="22"/>
              </w:rPr>
            </w:pPr>
            <w:r>
              <w:t>Network Configuration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06" w:rsidRPr="000D63CE" w:rsidRDefault="008B0406" w:rsidP="00857AEF">
            <w:pPr>
              <w:rPr>
                <w:rFonts w:cstheme="minorHAnsi"/>
                <w:sz w:val="22"/>
                <w:szCs w:val="22"/>
              </w:rPr>
            </w:pPr>
            <w:r>
              <w:t>Support Ethernet configuration including DHCP and static IP. Support Wi-Fi configuration for network connectivity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06" w:rsidRDefault="008B0406" w:rsidP="00857AEF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8B0406" w:rsidTr="00857AEF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06" w:rsidRPr="004B4866" w:rsidRDefault="008B0406" w:rsidP="00C47140">
            <w:pPr>
              <w:pStyle w:val="4"/>
              <w:numPr>
                <w:ilvl w:val="0"/>
                <w:numId w:val="7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06" w:rsidRDefault="008B0406" w:rsidP="00857AEF">
            <w:r>
              <w:t>Date &amp; Time Settings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06" w:rsidRDefault="008B0406" w:rsidP="00857AEF">
            <w:r>
              <w:t>Support NTP-based automatic time and manual time configuration. Support 12/24-hour time format.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06" w:rsidRDefault="008B0406" w:rsidP="00857AEF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8B0406" w:rsidTr="00857AEF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06" w:rsidRPr="004B4866" w:rsidRDefault="008B0406" w:rsidP="00C47140">
            <w:pPr>
              <w:pStyle w:val="4"/>
              <w:numPr>
                <w:ilvl w:val="0"/>
                <w:numId w:val="7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06" w:rsidRDefault="008B0406" w:rsidP="00857AEF">
            <w:r>
              <w:t>Display Settings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06" w:rsidRDefault="008B0406" w:rsidP="00857AEF">
            <w:r>
              <w:t>Support brightness configuration and screen lock behavior.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06" w:rsidRDefault="008B0406" w:rsidP="00857AEF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8B0406" w:rsidTr="00857AEF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06" w:rsidRPr="004B4866" w:rsidRDefault="008B0406" w:rsidP="00C47140">
            <w:pPr>
              <w:pStyle w:val="4"/>
              <w:numPr>
                <w:ilvl w:val="0"/>
                <w:numId w:val="7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06" w:rsidRDefault="008B0406" w:rsidP="00857AEF">
            <w:r>
              <w:t>Password / Access Protection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06" w:rsidRDefault="008B0406" w:rsidP="00857AEF">
            <w:r>
              <w:t>Provide password settings for securing system/settings access.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06" w:rsidRDefault="008B0406" w:rsidP="00857AEF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8B0406" w:rsidTr="00857AEF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06" w:rsidRPr="004B4866" w:rsidRDefault="008B0406" w:rsidP="00C47140">
            <w:pPr>
              <w:pStyle w:val="4"/>
              <w:numPr>
                <w:ilvl w:val="0"/>
                <w:numId w:val="7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06" w:rsidRDefault="008B0406" w:rsidP="00857AEF">
            <w:r>
              <w:t>Language Selection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06" w:rsidRDefault="008B0406" w:rsidP="00857AEF">
            <w:r>
              <w:t xml:space="preserve">Support </w:t>
            </w:r>
            <w:r w:rsidR="00A85D81">
              <w:t xml:space="preserve">extendable </w:t>
            </w:r>
            <w:r>
              <w:t>multilingual UI including Chinese, English, and Japanese.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06" w:rsidRDefault="008B0406" w:rsidP="00857AEF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8B0406" w:rsidRPr="003E19FB" w:rsidTr="00857AEF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06" w:rsidRPr="004B4866" w:rsidRDefault="008B0406" w:rsidP="00C47140">
            <w:pPr>
              <w:pStyle w:val="4"/>
              <w:numPr>
                <w:ilvl w:val="0"/>
                <w:numId w:val="7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06" w:rsidRDefault="008B0406" w:rsidP="00857AEF">
            <w:r>
              <w:t>Firmware Upgrade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06" w:rsidRDefault="008B0406" w:rsidP="00857AEF">
            <w:r>
              <w:t>Support OTA firmware upgrade and local firmware upgrade via uploaded package/file.</w:t>
            </w:r>
          </w:p>
          <w:p w:rsidR="008B0406" w:rsidRDefault="008B0406" w:rsidP="00857AEF">
            <w:r>
              <w:t>Provide upgrade progress monitoring and status feedback.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06" w:rsidRDefault="008B0406" w:rsidP="00857AEF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8B0406" w:rsidRPr="003E19FB" w:rsidTr="00857AEF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06" w:rsidRPr="004B4866" w:rsidRDefault="008B0406" w:rsidP="00C47140">
            <w:pPr>
              <w:pStyle w:val="4"/>
              <w:numPr>
                <w:ilvl w:val="0"/>
                <w:numId w:val="7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06" w:rsidRDefault="008B0406" w:rsidP="00857AEF">
            <w:r>
              <w:t>Reboot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06" w:rsidRDefault="008B0406" w:rsidP="00857AEF">
            <w:r>
              <w:t>Allow administrators to reboot the device/system.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06" w:rsidRDefault="008B0406" w:rsidP="00857AEF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8B0406" w:rsidTr="00857AEF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06" w:rsidRPr="004B4866" w:rsidRDefault="008B0406" w:rsidP="00C47140">
            <w:pPr>
              <w:pStyle w:val="4"/>
              <w:numPr>
                <w:ilvl w:val="0"/>
                <w:numId w:val="7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06" w:rsidRDefault="008B0406" w:rsidP="00857AEF">
            <w:r>
              <w:t>Factory Reset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06" w:rsidRDefault="008B0406" w:rsidP="00857AEF">
            <w:r>
              <w:t>Allow administrators to factory reset and re-run initial setup flow.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406" w:rsidRDefault="008B0406" w:rsidP="00857AEF">
            <w:pPr>
              <w:jc w:val="both"/>
              <w:rPr>
                <w:bCs/>
                <w:sz w:val="22"/>
                <w:szCs w:val="22"/>
              </w:rPr>
            </w:pPr>
          </w:p>
        </w:tc>
      </w:tr>
    </w:tbl>
    <w:p w:rsidR="008B0406" w:rsidRPr="008B0406" w:rsidRDefault="008B0406" w:rsidP="008B0406"/>
    <w:p w:rsidR="009C6432" w:rsidRDefault="009C6432" w:rsidP="00EE14F9">
      <w:pPr>
        <w:pStyle w:val="2"/>
      </w:pPr>
      <w:bookmarkStart w:id="18" w:name="_Toc189827902"/>
      <w:r w:rsidRPr="009C6432">
        <w:t>Performance Requirement</w:t>
      </w:r>
      <w:bookmarkEnd w:id="18"/>
    </w:p>
    <w:tbl>
      <w:tblPr>
        <w:tblW w:w="1020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4"/>
        <w:gridCol w:w="1843"/>
        <w:gridCol w:w="5387"/>
        <w:gridCol w:w="1841"/>
      </w:tblGrid>
      <w:tr w:rsidR="00653B02" w:rsidRPr="004B4866" w:rsidTr="00693BE5">
        <w:trPr>
          <w:trHeight w:val="166"/>
        </w:trPr>
        <w:tc>
          <w:tcPr>
            <w:tcW w:w="1134" w:type="dxa"/>
            <w:shd w:val="clear" w:color="auto" w:fill="008AAB" w:themeFill="accent1"/>
          </w:tcPr>
          <w:p w:rsidR="00653B02" w:rsidRPr="004B4866" w:rsidRDefault="00653B02" w:rsidP="00693BE5">
            <w:pPr>
              <w:jc w:val="center"/>
              <w:rPr>
                <w:b/>
                <w:color w:val="FFFFFF" w:themeColor="background1"/>
              </w:rPr>
            </w:pPr>
            <w:r w:rsidRPr="004B4866">
              <w:rPr>
                <w:b/>
                <w:color w:val="FFFFFF" w:themeColor="background1"/>
              </w:rPr>
              <w:t>NO</w:t>
            </w:r>
          </w:p>
        </w:tc>
        <w:tc>
          <w:tcPr>
            <w:tcW w:w="1843" w:type="dxa"/>
            <w:shd w:val="clear" w:color="auto" w:fill="008AAB" w:themeFill="accent1"/>
          </w:tcPr>
          <w:p w:rsidR="00653B02" w:rsidRPr="004B4866" w:rsidRDefault="00653B02" w:rsidP="00693BE5">
            <w:pPr>
              <w:jc w:val="center"/>
              <w:rPr>
                <w:b/>
                <w:color w:val="FFFFFF" w:themeColor="background1"/>
              </w:rPr>
            </w:pPr>
            <w:r w:rsidRPr="004B4866">
              <w:rPr>
                <w:b/>
                <w:color w:val="FFFFFF" w:themeColor="background1"/>
              </w:rPr>
              <w:t>Item</w:t>
            </w:r>
          </w:p>
        </w:tc>
        <w:tc>
          <w:tcPr>
            <w:tcW w:w="5387" w:type="dxa"/>
            <w:shd w:val="clear" w:color="auto" w:fill="008AAB" w:themeFill="accent1"/>
          </w:tcPr>
          <w:p w:rsidR="00653B02" w:rsidRPr="004B4866" w:rsidRDefault="00653B02" w:rsidP="00693BE5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Description</w:t>
            </w:r>
          </w:p>
        </w:tc>
        <w:tc>
          <w:tcPr>
            <w:tcW w:w="1841" w:type="dxa"/>
            <w:shd w:val="clear" w:color="auto" w:fill="008AAB" w:themeFill="accent1"/>
          </w:tcPr>
          <w:p w:rsidR="00653B02" w:rsidRPr="004B4866" w:rsidRDefault="00653B02" w:rsidP="00693BE5">
            <w:pPr>
              <w:jc w:val="center"/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N</w:t>
            </w:r>
            <w:r>
              <w:rPr>
                <w:color w:val="FFFFFF" w:themeColor="background1"/>
              </w:rPr>
              <w:t>ote</w:t>
            </w:r>
          </w:p>
        </w:tc>
      </w:tr>
      <w:tr w:rsidR="00653B02" w:rsidRPr="000D63CE" w:rsidTr="00693BE5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B02" w:rsidRPr="005145D6" w:rsidRDefault="00653B02" w:rsidP="00C47140">
            <w:pPr>
              <w:pStyle w:val="4"/>
              <w:numPr>
                <w:ilvl w:val="0"/>
                <w:numId w:val="8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B02" w:rsidRPr="005145D6" w:rsidRDefault="005145D6" w:rsidP="005145D6">
            <w:pPr>
              <w:rPr>
                <w:bCs/>
                <w:sz w:val="22"/>
                <w:szCs w:val="22"/>
              </w:rPr>
            </w:pPr>
            <w:r w:rsidRPr="005145D6">
              <w:t>System Boot Time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B02" w:rsidRPr="005145D6" w:rsidRDefault="005145D6" w:rsidP="005145D6">
            <w:pPr>
              <w:rPr>
                <w:sz w:val="22"/>
                <w:szCs w:val="22"/>
              </w:rPr>
            </w:pPr>
            <w:r w:rsidRPr="005145D6">
              <w:t xml:space="preserve">The device shall boot and launch the controller application within </w:t>
            </w:r>
            <w:r w:rsidRPr="005145D6">
              <w:rPr>
                <w:rStyle w:val="af4"/>
                <w:b w:val="0"/>
              </w:rPr>
              <w:t>30 seconds</w:t>
            </w:r>
            <w:r w:rsidRPr="005145D6">
              <w:rPr>
                <w:b/>
              </w:rPr>
              <w:t xml:space="preserve"> </w:t>
            </w:r>
            <w:r w:rsidRPr="005145D6">
              <w:t>after power-on.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B02" w:rsidRPr="005145D6" w:rsidRDefault="00653B02" w:rsidP="005145D6">
            <w:pPr>
              <w:rPr>
                <w:bCs/>
                <w:sz w:val="22"/>
                <w:szCs w:val="22"/>
              </w:rPr>
            </w:pPr>
          </w:p>
        </w:tc>
      </w:tr>
      <w:tr w:rsidR="00653B02" w:rsidRPr="000D63CE" w:rsidTr="00137629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B02" w:rsidRPr="005145D6" w:rsidRDefault="00653B02" w:rsidP="00C47140">
            <w:pPr>
              <w:pStyle w:val="4"/>
              <w:numPr>
                <w:ilvl w:val="0"/>
                <w:numId w:val="8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B02" w:rsidRPr="005145D6" w:rsidRDefault="001538E0" w:rsidP="005145D6">
            <w:pPr>
              <w:rPr>
                <w:rFonts w:cstheme="minorHAnsi"/>
                <w:sz w:val="22"/>
                <w:szCs w:val="22"/>
              </w:rPr>
            </w:pPr>
            <w:r>
              <w:t>Touch Response Latency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B02" w:rsidRPr="001538E0" w:rsidRDefault="001538E0" w:rsidP="001538E0">
            <w:pPr>
              <w:rPr>
                <w:rFonts w:cstheme="minorHAnsi"/>
                <w:sz w:val="22"/>
                <w:szCs w:val="22"/>
              </w:rPr>
            </w:pPr>
            <w:r w:rsidRPr="001538E0">
              <w:t xml:space="preserve">Touch input response time for UI interactions shall be </w:t>
            </w:r>
            <w:r w:rsidRPr="001538E0">
              <w:rPr>
                <w:rStyle w:val="af4"/>
                <w:b w:val="0"/>
              </w:rPr>
              <w:t xml:space="preserve">less than 100 </w:t>
            </w:r>
            <w:proofErr w:type="spellStart"/>
            <w:r w:rsidRPr="001538E0">
              <w:rPr>
                <w:rStyle w:val="af4"/>
                <w:b w:val="0"/>
              </w:rPr>
              <w:t>ms</w:t>
            </w:r>
            <w:proofErr w:type="spellEnd"/>
            <w:r w:rsidRPr="001538E0">
              <w:rPr>
                <w:b/>
              </w:rPr>
              <w:t xml:space="preserve"> </w:t>
            </w:r>
            <w:r w:rsidRPr="001538E0">
              <w:t>under normal operating conditions.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B02" w:rsidRPr="005145D6" w:rsidRDefault="00653B02" w:rsidP="005145D6">
            <w:pPr>
              <w:rPr>
                <w:bCs/>
                <w:sz w:val="22"/>
                <w:szCs w:val="22"/>
              </w:rPr>
            </w:pPr>
          </w:p>
        </w:tc>
      </w:tr>
      <w:tr w:rsidR="00137629" w:rsidRPr="000D63CE" w:rsidTr="00137629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629" w:rsidRPr="005145D6" w:rsidRDefault="00137629" w:rsidP="00C47140">
            <w:pPr>
              <w:pStyle w:val="4"/>
              <w:numPr>
                <w:ilvl w:val="0"/>
                <w:numId w:val="8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629" w:rsidRDefault="00137629" w:rsidP="005145D6">
            <w:r>
              <w:t>Concurrent Command Processing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629" w:rsidRPr="00137629" w:rsidRDefault="00137629" w:rsidP="00137629">
            <w:r w:rsidRPr="00137629">
              <w:t xml:space="preserve">The system shall support sending commands to </w:t>
            </w:r>
            <w:r w:rsidRPr="00137629">
              <w:rPr>
                <w:rStyle w:val="af4"/>
                <w:b w:val="0"/>
              </w:rPr>
              <w:t>multiple devices simultaneously</w:t>
            </w:r>
            <w:r w:rsidRPr="00137629">
              <w:t xml:space="preserve"> without blocking UI operation.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629" w:rsidRPr="005145D6" w:rsidRDefault="00137629" w:rsidP="005145D6">
            <w:pPr>
              <w:rPr>
                <w:bCs/>
                <w:sz w:val="22"/>
                <w:szCs w:val="22"/>
              </w:rPr>
            </w:pPr>
          </w:p>
        </w:tc>
      </w:tr>
      <w:tr w:rsidR="00137629" w:rsidRPr="000D63CE" w:rsidTr="00722EE9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629" w:rsidRPr="005145D6" w:rsidRDefault="00137629" w:rsidP="00C47140">
            <w:pPr>
              <w:pStyle w:val="4"/>
              <w:numPr>
                <w:ilvl w:val="0"/>
                <w:numId w:val="8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629" w:rsidRDefault="00137629" w:rsidP="005145D6">
            <w:r>
              <w:t>System Stability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629" w:rsidRPr="00137629" w:rsidRDefault="00137629" w:rsidP="00137629">
            <w:r w:rsidRPr="00137629">
              <w:t xml:space="preserve">The device shall support </w:t>
            </w:r>
            <w:r w:rsidRPr="00137629">
              <w:rPr>
                <w:rStyle w:val="af4"/>
                <w:rFonts w:asciiTheme="minorHAnsi" w:hAnsiTheme="minorHAnsi" w:cstheme="minorHAnsi"/>
                <w:b w:val="0"/>
              </w:rPr>
              <w:t>continuous operation for at least 7 days</w:t>
            </w:r>
            <w:r w:rsidRPr="00137629">
              <w:t xml:space="preserve"> without requiring a reboot.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629" w:rsidRPr="005145D6" w:rsidRDefault="00137629" w:rsidP="005145D6">
            <w:pPr>
              <w:rPr>
                <w:bCs/>
                <w:sz w:val="22"/>
                <w:szCs w:val="22"/>
              </w:rPr>
            </w:pPr>
          </w:p>
        </w:tc>
      </w:tr>
      <w:tr w:rsidR="00722EE9" w:rsidRPr="000D63CE" w:rsidTr="00693BE5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EE9" w:rsidRPr="005145D6" w:rsidRDefault="00722EE9" w:rsidP="00C47140">
            <w:pPr>
              <w:pStyle w:val="4"/>
              <w:numPr>
                <w:ilvl w:val="0"/>
                <w:numId w:val="8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22EE9" w:rsidRDefault="00677617" w:rsidP="001273CC">
            <w:r w:rsidRPr="00677617">
              <w:t>Control System</w:t>
            </w:r>
            <w:r>
              <w:t xml:space="preserve"> </w:t>
            </w:r>
            <w:r>
              <w:rPr>
                <w:rFonts w:hint="eastAsia"/>
              </w:rPr>
              <w:t>C</w:t>
            </w:r>
            <w:r w:rsidR="001273CC">
              <w:t>a</w:t>
            </w:r>
            <w:r>
              <w:t>pacity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EE9" w:rsidRPr="00722EE9" w:rsidRDefault="00722EE9" w:rsidP="00722EE9">
            <w:pPr>
              <w:rPr>
                <w:b/>
              </w:rPr>
            </w:pPr>
            <w:r w:rsidRPr="00722EE9">
              <w:t>The system shall support at least</w:t>
            </w:r>
            <w:r w:rsidRPr="00722EE9">
              <w:rPr>
                <w:b/>
              </w:rPr>
              <w:t xml:space="preserve"> </w:t>
            </w:r>
            <w:r w:rsidRPr="00722EE9">
              <w:rPr>
                <w:rStyle w:val="af4"/>
                <w:b w:val="0"/>
              </w:rPr>
              <w:t>128 commands, 128 macros, 32 device instances, 64 UI buttons, and 5 scenario control pages</w:t>
            </w:r>
            <w:r w:rsidRPr="00722EE9">
              <w:rPr>
                <w:b/>
              </w:rPr>
              <w:t xml:space="preserve"> </w:t>
            </w:r>
            <w:r w:rsidRPr="00722EE9">
              <w:t>for room control applications.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EE9" w:rsidRPr="005145D6" w:rsidRDefault="00722EE9" w:rsidP="005145D6">
            <w:pPr>
              <w:rPr>
                <w:bCs/>
                <w:sz w:val="22"/>
                <w:szCs w:val="22"/>
              </w:rPr>
            </w:pPr>
          </w:p>
        </w:tc>
      </w:tr>
    </w:tbl>
    <w:p w:rsidR="00653B02" w:rsidRPr="00653B02" w:rsidRDefault="00653B02" w:rsidP="00653B02"/>
    <w:p w:rsidR="001E0129" w:rsidRDefault="009C6432" w:rsidP="00EE14F9">
      <w:pPr>
        <w:pStyle w:val="2"/>
      </w:pPr>
      <w:bookmarkStart w:id="19" w:name="_Toc189827903"/>
      <w:r w:rsidRPr="009C6432">
        <w:t>Electrical Requirement</w:t>
      </w:r>
      <w:bookmarkEnd w:id="19"/>
    </w:p>
    <w:tbl>
      <w:tblPr>
        <w:tblW w:w="1020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4"/>
        <w:gridCol w:w="1843"/>
        <w:gridCol w:w="5387"/>
        <w:gridCol w:w="1841"/>
      </w:tblGrid>
      <w:tr w:rsidR="00653B02" w:rsidRPr="004B4866" w:rsidTr="00693BE5">
        <w:trPr>
          <w:trHeight w:val="166"/>
        </w:trPr>
        <w:tc>
          <w:tcPr>
            <w:tcW w:w="1134" w:type="dxa"/>
            <w:shd w:val="clear" w:color="auto" w:fill="008AAB" w:themeFill="accent1"/>
          </w:tcPr>
          <w:p w:rsidR="00653B02" w:rsidRPr="004B4866" w:rsidRDefault="00653B02" w:rsidP="00693BE5">
            <w:pPr>
              <w:jc w:val="center"/>
              <w:rPr>
                <w:b/>
                <w:color w:val="FFFFFF" w:themeColor="background1"/>
              </w:rPr>
            </w:pPr>
            <w:r w:rsidRPr="004B4866">
              <w:rPr>
                <w:b/>
                <w:color w:val="FFFFFF" w:themeColor="background1"/>
              </w:rPr>
              <w:t>NO</w:t>
            </w:r>
          </w:p>
        </w:tc>
        <w:tc>
          <w:tcPr>
            <w:tcW w:w="1843" w:type="dxa"/>
            <w:shd w:val="clear" w:color="auto" w:fill="008AAB" w:themeFill="accent1"/>
          </w:tcPr>
          <w:p w:rsidR="00653B02" w:rsidRPr="004B4866" w:rsidRDefault="00653B02" w:rsidP="00693BE5">
            <w:pPr>
              <w:jc w:val="center"/>
              <w:rPr>
                <w:b/>
                <w:color w:val="FFFFFF" w:themeColor="background1"/>
              </w:rPr>
            </w:pPr>
            <w:r w:rsidRPr="004B4866">
              <w:rPr>
                <w:b/>
                <w:color w:val="FFFFFF" w:themeColor="background1"/>
              </w:rPr>
              <w:t>Item</w:t>
            </w:r>
          </w:p>
        </w:tc>
        <w:tc>
          <w:tcPr>
            <w:tcW w:w="5387" w:type="dxa"/>
            <w:shd w:val="clear" w:color="auto" w:fill="008AAB" w:themeFill="accent1"/>
          </w:tcPr>
          <w:p w:rsidR="00653B02" w:rsidRPr="004B4866" w:rsidRDefault="00653B02" w:rsidP="00693BE5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Description</w:t>
            </w:r>
          </w:p>
        </w:tc>
        <w:tc>
          <w:tcPr>
            <w:tcW w:w="1841" w:type="dxa"/>
            <w:shd w:val="clear" w:color="auto" w:fill="008AAB" w:themeFill="accent1"/>
          </w:tcPr>
          <w:p w:rsidR="00653B02" w:rsidRPr="004B4866" w:rsidRDefault="00653B02" w:rsidP="00693BE5">
            <w:pPr>
              <w:jc w:val="center"/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N</w:t>
            </w:r>
            <w:r>
              <w:rPr>
                <w:color w:val="FFFFFF" w:themeColor="background1"/>
              </w:rPr>
              <w:t>ote</w:t>
            </w:r>
          </w:p>
        </w:tc>
      </w:tr>
      <w:tr w:rsidR="00EE14F9" w:rsidRPr="000D63CE" w:rsidTr="00693BE5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14F9" w:rsidRPr="004B4866" w:rsidRDefault="00EE14F9" w:rsidP="00C47140">
            <w:pPr>
              <w:pStyle w:val="4"/>
              <w:numPr>
                <w:ilvl w:val="0"/>
                <w:numId w:val="10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14F9" w:rsidRDefault="00EE14F9" w:rsidP="00EE14F9">
            <w:r>
              <w:t>Power Input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14F9" w:rsidRDefault="00EE14F9" w:rsidP="00EE14F9">
            <w:r>
              <w:t>The device shall support DC power input through a dedicated power connector.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14F9" w:rsidRPr="000D63CE" w:rsidRDefault="00EE14F9" w:rsidP="00EE14F9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EE14F9" w:rsidRPr="000D63CE" w:rsidTr="00EE14F9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14F9" w:rsidRPr="004B4866" w:rsidRDefault="00EE14F9" w:rsidP="00C47140">
            <w:pPr>
              <w:pStyle w:val="4"/>
              <w:numPr>
                <w:ilvl w:val="0"/>
                <w:numId w:val="10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14F9" w:rsidRDefault="00EE14F9" w:rsidP="00EE14F9">
            <w:r>
              <w:t>Power over Ethernet (</w:t>
            </w:r>
            <w:proofErr w:type="spellStart"/>
            <w:r>
              <w:t>PoE</w:t>
            </w:r>
            <w:proofErr w:type="spellEnd"/>
            <w:r w:rsidR="00857AEF">
              <w:t>+</w:t>
            </w:r>
            <w:r>
              <w:t>) Support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14F9" w:rsidRDefault="00EE14F9" w:rsidP="00EE14F9">
            <w:r>
              <w:t xml:space="preserve">The device shall support power supply through the Ethernet port using </w:t>
            </w:r>
            <w:proofErr w:type="spellStart"/>
            <w:r>
              <w:t>PoE</w:t>
            </w:r>
            <w:proofErr w:type="spellEnd"/>
            <w:r w:rsidR="00857AEF">
              <w:t>+</w:t>
            </w:r>
            <w:r>
              <w:t xml:space="preserve"> to simplify installation.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14F9" w:rsidRDefault="00EE14F9" w:rsidP="00EE14F9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EE14F9" w:rsidRPr="000D63CE" w:rsidTr="00693BE5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14F9" w:rsidRPr="004B4866" w:rsidRDefault="00EE14F9" w:rsidP="00C47140">
            <w:pPr>
              <w:pStyle w:val="4"/>
              <w:numPr>
                <w:ilvl w:val="0"/>
                <w:numId w:val="10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E14F9" w:rsidRPr="0073073F" w:rsidRDefault="00EE14F9" w:rsidP="00EE14F9">
            <w:pPr>
              <w:rPr>
                <w:rFonts w:asciiTheme="minorEastAsia" w:eastAsiaTheme="minorEastAsia" w:hAnsiTheme="minorEastAsia"/>
              </w:rPr>
            </w:pPr>
            <w:r>
              <w:t>Standby Power Consumption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14F9" w:rsidRDefault="00EE14F9" w:rsidP="00EE14F9">
            <w:pPr>
              <w:rPr>
                <w:rFonts w:cstheme="minorHAnsi"/>
                <w:sz w:val="22"/>
                <w:szCs w:val="22"/>
              </w:rPr>
            </w:pPr>
            <w:r>
              <w:t>The device shall maintain low power consumption when the display or system enters standby mode while remaining ready for immediate operation.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14F9" w:rsidRDefault="00EE14F9" w:rsidP="00EE14F9">
            <w:pPr>
              <w:jc w:val="both"/>
              <w:rPr>
                <w:bCs/>
                <w:sz w:val="22"/>
                <w:szCs w:val="22"/>
              </w:rPr>
            </w:pPr>
          </w:p>
        </w:tc>
      </w:tr>
    </w:tbl>
    <w:p w:rsidR="00653B02" w:rsidRPr="00653B02" w:rsidRDefault="00653B02" w:rsidP="00653B02"/>
    <w:p w:rsidR="009C6432" w:rsidRDefault="009C6432" w:rsidP="009C6432">
      <w:pPr>
        <w:pStyle w:val="1"/>
        <w:spacing w:before="685"/>
      </w:pPr>
      <w:bookmarkStart w:id="20" w:name="_Toc189827908"/>
      <w:r>
        <w:t>Mechanical</w:t>
      </w:r>
      <w:bookmarkEnd w:id="20"/>
    </w:p>
    <w:p w:rsidR="00EC4417" w:rsidRDefault="00EC4417" w:rsidP="00EE14F9">
      <w:pPr>
        <w:pStyle w:val="2"/>
      </w:pPr>
      <w:bookmarkStart w:id="21" w:name="_Toc189827909"/>
      <w:r>
        <w:rPr>
          <w:rFonts w:hint="eastAsia"/>
        </w:rPr>
        <w:t>M</w:t>
      </w:r>
      <w:r>
        <w:t>echanical</w:t>
      </w:r>
      <w:bookmarkEnd w:id="21"/>
    </w:p>
    <w:tbl>
      <w:tblPr>
        <w:tblW w:w="1020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4"/>
        <w:gridCol w:w="1843"/>
        <w:gridCol w:w="5387"/>
        <w:gridCol w:w="1841"/>
      </w:tblGrid>
      <w:tr w:rsidR="00902A56" w:rsidRPr="004B4866" w:rsidTr="00DA323D">
        <w:trPr>
          <w:trHeight w:val="166"/>
        </w:trPr>
        <w:tc>
          <w:tcPr>
            <w:tcW w:w="1134" w:type="dxa"/>
            <w:shd w:val="clear" w:color="auto" w:fill="008AAB" w:themeFill="accent1"/>
          </w:tcPr>
          <w:p w:rsidR="00902A56" w:rsidRPr="004B4866" w:rsidRDefault="00902A56" w:rsidP="00902A56">
            <w:pPr>
              <w:jc w:val="center"/>
              <w:rPr>
                <w:b/>
                <w:color w:val="FFFFFF" w:themeColor="background1"/>
              </w:rPr>
            </w:pPr>
            <w:r w:rsidRPr="004B4866">
              <w:rPr>
                <w:b/>
                <w:color w:val="FFFFFF" w:themeColor="background1"/>
              </w:rPr>
              <w:t>NO</w:t>
            </w:r>
          </w:p>
        </w:tc>
        <w:tc>
          <w:tcPr>
            <w:tcW w:w="1843" w:type="dxa"/>
            <w:shd w:val="clear" w:color="auto" w:fill="008AAB" w:themeFill="accent1"/>
          </w:tcPr>
          <w:p w:rsidR="00902A56" w:rsidRPr="004B4866" w:rsidRDefault="00902A56" w:rsidP="00902A56">
            <w:pPr>
              <w:jc w:val="center"/>
              <w:rPr>
                <w:b/>
                <w:color w:val="FFFFFF" w:themeColor="background1"/>
              </w:rPr>
            </w:pPr>
            <w:r w:rsidRPr="004B4866">
              <w:rPr>
                <w:b/>
                <w:color w:val="FFFFFF" w:themeColor="background1"/>
              </w:rPr>
              <w:t>Item</w:t>
            </w:r>
          </w:p>
        </w:tc>
        <w:tc>
          <w:tcPr>
            <w:tcW w:w="5387" w:type="dxa"/>
            <w:shd w:val="clear" w:color="auto" w:fill="008AAB" w:themeFill="accent1"/>
          </w:tcPr>
          <w:p w:rsidR="00902A56" w:rsidRPr="004B4866" w:rsidRDefault="00902A56" w:rsidP="00902A56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Description</w:t>
            </w:r>
          </w:p>
        </w:tc>
        <w:tc>
          <w:tcPr>
            <w:tcW w:w="1841" w:type="dxa"/>
            <w:shd w:val="clear" w:color="auto" w:fill="008AAB" w:themeFill="accent1"/>
          </w:tcPr>
          <w:p w:rsidR="00902A56" w:rsidRPr="004B4866" w:rsidRDefault="00902A56" w:rsidP="00902A56">
            <w:pPr>
              <w:jc w:val="center"/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N</w:t>
            </w:r>
            <w:r>
              <w:rPr>
                <w:color w:val="FFFFFF" w:themeColor="background1"/>
              </w:rPr>
              <w:t>ote</w:t>
            </w:r>
          </w:p>
        </w:tc>
      </w:tr>
      <w:tr w:rsidR="00902A56" w:rsidRPr="000D63CE" w:rsidTr="00902A56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A56" w:rsidRPr="004B4866" w:rsidRDefault="00902A56" w:rsidP="00C47140">
            <w:pPr>
              <w:pStyle w:val="4"/>
              <w:numPr>
                <w:ilvl w:val="0"/>
                <w:numId w:val="9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A56" w:rsidRPr="000D63CE" w:rsidRDefault="00B461EB" w:rsidP="00693BE5">
            <w:pPr>
              <w:jc w:val="both"/>
              <w:rPr>
                <w:bCs/>
                <w:sz w:val="22"/>
                <w:szCs w:val="22"/>
              </w:rPr>
            </w:pPr>
            <w:r w:rsidRPr="0073073F">
              <w:rPr>
                <w:rFonts w:asciiTheme="minorEastAsia" w:eastAsiaTheme="minorEastAsia" w:hAnsiTheme="minorEastAsia"/>
              </w:rPr>
              <w:t>Mounting Options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A56" w:rsidRPr="000D63CE" w:rsidRDefault="00B461EB" w:rsidP="00B461EB">
            <w:pPr>
              <w:rPr>
                <w:sz w:val="22"/>
                <w:szCs w:val="22"/>
              </w:rPr>
            </w:pPr>
            <w:r w:rsidRPr="00B461EB">
              <w:rPr>
                <w:sz w:val="22"/>
                <w:szCs w:val="22"/>
              </w:rPr>
              <w:t>Desktop placement. Optional: mounting holes or bracket for permanent installation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A56" w:rsidRPr="000D63CE" w:rsidRDefault="00902A56" w:rsidP="00693BE5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902A56" w:rsidRPr="000D63CE" w:rsidTr="00B461EB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A56" w:rsidRPr="004B4866" w:rsidRDefault="00902A56" w:rsidP="00C47140">
            <w:pPr>
              <w:pStyle w:val="4"/>
              <w:numPr>
                <w:ilvl w:val="0"/>
                <w:numId w:val="9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A56" w:rsidRDefault="00B461EB" w:rsidP="00693BE5">
            <w:pPr>
              <w:jc w:val="both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Pad </w:t>
            </w:r>
            <w:r>
              <w:rPr>
                <w:rFonts w:cstheme="minorHAnsi" w:hint="eastAsia"/>
                <w:sz w:val="22"/>
                <w:szCs w:val="22"/>
              </w:rPr>
              <w:t>C</w:t>
            </w:r>
            <w:r>
              <w:rPr>
                <w:rFonts w:cstheme="minorHAnsi"/>
                <w:sz w:val="22"/>
                <w:szCs w:val="22"/>
              </w:rPr>
              <w:t xml:space="preserve">olor 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A56" w:rsidRPr="000D63CE" w:rsidRDefault="00902A56" w:rsidP="00693BE5">
            <w:pPr>
              <w:jc w:val="both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A56" w:rsidRDefault="00B461EB" w:rsidP="00693BE5">
            <w:pPr>
              <w:jc w:val="both"/>
              <w:rPr>
                <w:bCs/>
                <w:sz w:val="22"/>
                <w:szCs w:val="22"/>
              </w:rPr>
            </w:pPr>
            <w:r>
              <w:rPr>
                <w:rFonts w:hint="eastAsia"/>
                <w:bCs/>
                <w:sz w:val="22"/>
                <w:szCs w:val="22"/>
              </w:rPr>
              <w:t>T</w:t>
            </w:r>
            <w:r>
              <w:rPr>
                <w:bCs/>
                <w:sz w:val="22"/>
                <w:szCs w:val="22"/>
              </w:rPr>
              <w:t>BD</w:t>
            </w:r>
          </w:p>
        </w:tc>
      </w:tr>
      <w:tr w:rsidR="00B461EB" w:rsidRPr="000D63CE" w:rsidTr="00B461EB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1EB" w:rsidRPr="004B4866" w:rsidRDefault="00B461EB" w:rsidP="00C47140">
            <w:pPr>
              <w:pStyle w:val="4"/>
              <w:numPr>
                <w:ilvl w:val="0"/>
                <w:numId w:val="9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1EB" w:rsidRDefault="00B461EB" w:rsidP="00693BE5">
            <w:pPr>
              <w:jc w:val="both"/>
              <w:rPr>
                <w:rFonts w:cstheme="minorHAnsi"/>
                <w:sz w:val="22"/>
                <w:szCs w:val="22"/>
              </w:rPr>
            </w:pPr>
            <w:r w:rsidRPr="0073073F">
              <w:rPr>
                <w:rFonts w:asciiTheme="minorEastAsia" w:eastAsiaTheme="minorEastAsia" w:hAnsiTheme="minorEastAsia"/>
              </w:rPr>
              <w:t>Dimensions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1EB" w:rsidRPr="000D63CE" w:rsidRDefault="00B461EB" w:rsidP="00693BE5">
            <w:pPr>
              <w:jc w:val="both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 w:hint="eastAsia"/>
                <w:sz w:val="22"/>
                <w:szCs w:val="22"/>
              </w:rPr>
              <w:t>8</w:t>
            </w:r>
            <w:r>
              <w:rPr>
                <w:rFonts w:cstheme="minorHAnsi"/>
                <w:sz w:val="22"/>
                <w:szCs w:val="22"/>
              </w:rPr>
              <w:t>”/10”</w:t>
            </w:r>
            <w:r w:rsidR="00236F73">
              <w:rPr>
                <w:rFonts w:cstheme="minorHAnsi"/>
                <w:sz w:val="22"/>
                <w:szCs w:val="22"/>
              </w:rPr>
              <w:t>/15’’</w:t>
            </w:r>
            <w:r>
              <w:rPr>
                <w:rFonts w:cstheme="minorHAnsi"/>
                <w:sz w:val="22"/>
                <w:szCs w:val="22"/>
              </w:rPr>
              <w:t xml:space="preserve"> Pad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61EB" w:rsidRDefault="00B461EB" w:rsidP="00693BE5">
            <w:pPr>
              <w:jc w:val="both"/>
              <w:rPr>
                <w:bCs/>
                <w:sz w:val="22"/>
                <w:szCs w:val="22"/>
              </w:rPr>
            </w:pPr>
          </w:p>
        </w:tc>
      </w:tr>
    </w:tbl>
    <w:p w:rsidR="00902A56" w:rsidRDefault="00902A56" w:rsidP="00902A56"/>
    <w:p w:rsidR="00310B5E" w:rsidRDefault="00310B5E" w:rsidP="00902A56"/>
    <w:p w:rsidR="00310B5E" w:rsidRDefault="00310B5E" w:rsidP="00902A56"/>
    <w:p w:rsidR="00310B5E" w:rsidRDefault="00310B5E" w:rsidP="00902A56"/>
    <w:p w:rsidR="00310B5E" w:rsidRPr="00902A56" w:rsidRDefault="00310B5E" w:rsidP="00902A56"/>
    <w:p w:rsidR="00310601" w:rsidRDefault="00310601" w:rsidP="00310601">
      <w:pPr>
        <w:pStyle w:val="1"/>
        <w:spacing w:before="685"/>
      </w:pPr>
      <w:bookmarkStart w:id="22" w:name="_Toc189827910"/>
      <w:r w:rsidRPr="00621EC6">
        <w:t>Regulatory Compliance</w:t>
      </w:r>
      <w:bookmarkEnd w:id="22"/>
    </w:p>
    <w:p w:rsidR="00310601" w:rsidRDefault="00310601" w:rsidP="00EE14F9">
      <w:pPr>
        <w:pStyle w:val="2"/>
      </w:pPr>
      <w:bookmarkStart w:id="23" w:name="_Toc189827911"/>
      <w:r w:rsidRPr="00621EC6">
        <w:t>Regulatory</w:t>
      </w:r>
      <w:bookmarkEnd w:id="23"/>
    </w:p>
    <w:tbl>
      <w:tblPr>
        <w:tblW w:w="1020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4"/>
        <w:gridCol w:w="1843"/>
        <w:gridCol w:w="5387"/>
        <w:gridCol w:w="1841"/>
      </w:tblGrid>
      <w:tr w:rsidR="00902A56" w:rsidRPr="004B4866" w:rsidTr="00DA323D">
        <w:trPr>
          <w:trHeight w:val="166"/>
        </w:trPr>
        <w:tc>
          <w:tcPr>
            <w:tcW w:w="1134" w:type="dxa"/>
            <w:shd w:val="clear" w:color="auto" w:fill="008AAB" w:themeFill="accent1"/>
          </w:tcPr>
          <w:p w:rsidR="00902A56" w:rsidRPr="004B4866" w:rsidRDefault="00902A56" w:rsidP="00693BE5">
            <w:pPr>
              <w:jc w:val="center"/>
              <w:rPr>
                <w:b/>
                <w:color w:val="FFFFFF" w:themeColor="background1"/>
              </w:rPr>
            </w:pPr>
            <w:r w:rsidRPr="004B4866">
              <w:rPr>
                <w:b/>
                <w:color w:val="FFFFFF" w:themeColor="background1"/>
              </w:rPr>
              <w:t>NO</w:t>
            </w:r>
          </w:p>
        </w:tc>
        <w:tc>
          <w:tcPr>
            <w:tcW w:w="1843" w:type="dxa"/>
            <w:shd w:val="clear" w:color="auto" w:fill="008AAB" w:themeFill="accent1"/>
          </w:tcPr>
          <w:p w:rsidR="00902A56" w:rsidRPr="004B4866" w:rsidRDefault="00902A56" w:rsidP="00693BE5">
            <w:pPr>
              <w:jc w:val="center"/>
              <w:rPr>
                <w:b/>
                <w:color w:val="FFFFFF" w:themeColor="background1"/>
              </w:rPr>
            </w:pPr>
            <w:r w:rsidRPr="004B4866">
              <w:rPr>
                <w:b/>
                <w:color w:val="FFFFFF" w:themeColor="background1"/>
              </w:rPr>
              <w:t>Item</w:t>
            </w:r>
          </w:p>
        </w:tc>
        <w:tc>
          <w:tcPr>
            <w:tcW w:w="5387" w:type="dxa"/>
            <w:shd w:val="clear" w:color="auto" w:fill="008AAB" w:themeFill="accent1"/>
          </w:tcPr>
          <w:p w:rsidR="00902A56" w:rsidRPr="004B4866" w:rsidRDefault="00902A56" w:rsidP="00693BE5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Description</w:t>
            </w:r>
          </w:p>
        </w:tc>
        <w:tc>
          <w:tcPr>
            <w:tcW w:w="1841" w:type="dxa"/>
            <w:shd w:val="clear" w:color="auto" w:fill="008AAB" w:themeFill="accent1"/>
          </w:tcPr>
          <w:p w:rsidR="00902A56" w:rsidRPr="004B4866" w:rsidRDefault="00902A56" w:rsidP="00693BE5">
            <w:pPr>
              <w:jc w:val="center"/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N</w:t>
            </w:r>
            <w:r>
              <w:rPr>
                <w:color w:val="FFFFFF" w:themeColor="background1"/>
              </w:rPr>
              <w:t>ote</w:t>
            </w:r>
          </w:p>
        </w:tc>
      </w:tr>
      <w:tr w:rsidR="00902A56" w:rsidRPr="000D63CE" w:rsidTr="00902A56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A56" w:rsidRPr="004B4866" w:rsidRDefault="00902A56" w:rsidP="00C47140">
            <w:pPr>
              <w:pStyle w:val="4"/>
              <w:numPr>
                <w:ilvl w:val="0"/>
                <w:numId w:val="11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A56" w:rsidRPr="000D63CE" w:rsidRDefault="005D48B7" w:rsidP="00693BE5">
            <w:pPr>
              <w:jc w:val="both"/>
              <w:rPr>
                <w:bCs/>
                <w:sz w:val="22"/>
                <w:szCs w:val="22"/>
              </w:rPr>
            </w:pPr>
            <w:r w:rsidRPr="00310601">
              <w:t>EMC/FCC/IC/RCM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48B7" w:rsidRDefault="005D48B7" w:rsidP="005D48B7">
            <w:r>
              <w:t xml:space="preserve">FCC part 15 subpart B, Class B; </w:t>
            </w:r>
          </w:p>
          <w:p w:rsidR="005D48B7" w:rsidRDefault="005D48B7" w:rsidP="005D48B7">
            <w:r>
              <w:t xml:space="preserve">EN 55032, </w:t>
            </w:r>
          </w:p>
          <w:p w:rsidR="005D48B7" w:rsidRDefault="005D48B7" w:rsidP="005D48B7">
            <w:r>
              <w:t xml:space="preserve">EN 55035, </w:t>
            </w:r>
          </w:p>
          <w:p w:rsidR="005D48B7" w:rsidRDefault="005D48B7" w:rsidP="005D48B7">
            <w:r>
              <w:t xml:space="preserve">EN61000-3-2, </w:t>
            </w:r>
          </w:p>
          <w:p w:rsidR="005D48B7" w:rsidRDefault="005D48B7" w:rsidP="005D48B7">
            <w:r>
              <w:t>EN 61000-3-3,</w:t>
            </w:r>
          </w:p>
          <w:p w:rsidR="00902A56" w:rsidRPr="005D48B7" w:rsidRDefault="005D48B7" w:rsidP="005D48B7">
            <w:r>
              <w:t>ICES-003, Class B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A56" w:rsidRPr="000D63CE" w:rsidRDefault="00902A56" w:rsidP="00693BE5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902A56" w:rsidRPr="000D63CE" w:rsidTr="005D48B7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A56" w:rsidRPr="004B4866" w:rsidRDefault="00902A56" w:rsidP="00C47140">
            <w:pPr>
              <w:pStyle w:val="4"/>
              <w:numPr>
                <w:ilvl w:val="0"/>
                <w:numId w:val="11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A56" w:rsidRDefault="005D48B7" w:rsidP="00693BE5">
            <w:pPr>
              <w:jc w:val="both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 w:hint="eastAsia"/>
                <w:sz w:val="22"/>
                <w:szCs w:val="22"/>
              </w:rPr>
              <w:t>CE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A56" w:rsidRPr="005D48B7" w:rsidRDefault="005D48B7" w:rsidP="005D48B7">
            <w:r>
              <w:t>CE Mark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A56" w:rsidRDefault="00902A56" w:rsidP="00693BE5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5D48B7" w:rsidRPr="000D63CE" w:rsidTr="005D48B7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48B7" w:rsidRPr="004B4866" w:rsidRDefault="005D48B7" w:rsidP="00C47140">
            <w:pPr>
              <w:pStyle w:val="4"/>
              <w:numPr>
                <w:ilvl w:val="0"/>
                <w:numId w:val="11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48B7" w:rsidRDefault="005D48B7" w:rsidP="00693BE5">
            <w:pPr>
              <w:jc w:val="both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48B7" w:rsidRDefault="005D48B7" w:rsidP="005D48B7">
            <w:r>
              <w:t>EU Energy-related Products directive (</w:t>
            </w:r>
            <w:proofErr w:type="spellStart"/>
            <w:r>
              <w:t>ErP</w:t>
            </w:r>
            <w:proofErr w:type="spellEnd"/>
            <w:r>
              <w:t>) 2009/125/EC.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48B7" w:rsidRDefault="005D48B7" w:rsidP="00693BE5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5D48B7" w:rsidRPr="000D63CE" w:rsidTr="005D48B7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48B7" w:rsidRPr="004B4866" w:rsidRDefault="005D48B7" w:rsidP="00C47140">
            <w:pPr>
              <w:pStyle w:val="4"/>
              <w:numPr>
                <w:ilvl w:val="0"/>
                <w:numId w:val="11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48B7" w:rsidRDefault="005D48B7" w:rsidP="00693BE5">
            <w:pPr>
              <w:jc w:val="both"/>
              <w:rPr>
                <w:rFonts w:cstheme="minorHAnsi"/>
                <w:sz w:val="22"/>
                <w:szCs w:val="22"/>
              </w:rPr>
            </w:pPr>
            <w:r>
              <w:t>RoHS 2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48B7" w:rsidRDefault="005D48B7" w:rsidP="005D48B7">
            <w:r>
              <w:t>RoHS 2 (2011/65/EU), including any amendments or additions made to the restricted substances list.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48B7" w:rsidRDefault="005D48B7" w:rsidP="00693BE5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5D48B7" w:rsidRPr="000D63CE" w:rsidTr="005D48B7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48B7" w:rsidRPr="004B4866" w:rsidRDefault="005D48B7" w:rsidP="00C47140">
            <w:pPr>
              <w:pStyle w:val="4"/>
              <w:numPr>
                <w:ilvl w:val="0"/>
                <w:numId w:val="11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48B7" w:rsidRDefault="005D48B7" w:rsidP="00693BE5">
            <w:pPr>
              <w:jc w:val="both"/>
              <w:rPr>
                <w:rFonts w:cstheme="minorHAnsi"/>
                <w:sz w:val="22"/>
                <w:szCs w:val="22"/>
              </w:rPr>
            </w:pPr>
            <w:r>
              <w:t>REACH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48B7" w:rsidRDefault="005D48B7" w:rsidP="005D48B7">
            <w:r>
              <w:t>REACH Regulation 1907/2006/EC, including all additions and updates to the chemical list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48B7" w:rsidRDefault="005D48B7" w:rsidP="00693BE5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5D48B7" w:rsidRPr="000D63CE" w:rsidTr="005D48B7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48B7" w:rsidRPr="004B4866" w:rsidRDefault="005D48B7" w:rsidP="00C47140">
            <w:pPr>
              <w:pStyle w:val="4"/>
              <w:numPr>
                <w:ilvl w:val="0"/>
                <w:numId w:val="11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48B7" w:rsidRDefault="005D48B7" w:rsidP="00693BE5">
            <w:pPr>
              <w:jc w:val="both"/>
            </w:pPr>
            <w:r w:rsidRPr="00310601">
              <w:t>Prop65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48B7" w:rsidRDefault="00453597" w:rsidP="005D48B7">
            <w:r w:rsidRPr="00310601">
              <w:t>Prop65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48B7" w:rsidRDefault="005D48B7" w:rsidP="00693BE5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5D48B7" w:rsidRPr="000D63CE" w:rsidTr="00902A56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48B7" w:rsidRPr="004B4866" w:rsidRDefault="005D48B7" w:rsidP="00C47140">
            <w:pPr>
              <w:pStyle w:val="4"/>
              <w:numPr>
                <w:ilvl w:val="0"/>
                <w:numId w:val="11"/>
              </w:num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D48B7" w:rsidRDefault="005D48B7" w:rsidP="00693BE5">
            <w:pPr>
              <w:jc w:val="both"/>
              <w:rPr>
                <w:rFonts w:cstheme="minorHAnsi"/>
                <w:sz w:val="22"/>
                <w:szCs w:val="22"/>
              </w:rPr>
            </w:pPr>
            <w:r>
              <w:t>Conflict Minerals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48B7" w:rsidRDefault="005D48B7" w:rsidP="005D48B7">
            <w:r>
              <w:t>Conflict Minerals Regulation (Dodd Frank Section 1502) for Tantalum, Tin, Tungsten and Gold. (3TG)</w:t>
            </w:r>
          </w:p>
          <w:p w:rsidR="005D48B7" w:rsidRDefault="005D48B7" w:rsidP="005D48B7">
            <w:r>
              <w:t>(</w:t>
            </w:r>
            <w:hyperlink r:id="rId21" w:history="1">
              <w:r w:rsidRPr="0018705A">
                <w:rPr>
                  <w:rStyle w:val="aa"/>
                </w:rPr>
                <w:t>http://www.conflictfreesourcing.org/conflict-minerals-reporting-template/</w:t>
              </w:r>
            </w:hyperlink>
            <w:r>
              <w:t>)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48B7" w:rsidRDefault="005D48B7" w:rsidP="00693BE5">
            <w:pPr>
              <w:jc w:val="both"/>
              <w:rPr>
                <w:bCs/>
                <w:sz w:val="22"/>
                <w:szCs w:val="22"/>
              </w:rPr>
            </w:pPr>
          </w:p>
        </w:tc>
      </w:tr>
    </w:tbl>
    <w:p w:rsidR="00902A56" w:rsidRPr="00902A56" w:rsidRDefault="00902A56" w:rsidP="00902A56"/>
    <w:p w:rsidR="00310601" w:rsidRDefault="00310601" w:rsidP="00EE14F9">
      <w:pPr>
        <w:pStyle w:val="2"/>
      </w:pPr>
      <w:bookmarkStart w:id="24" w:name="_Toc189827912"/>
      <w:r>
        <w:t>Environmental</w:t>
      </w:r>
      <w:bookmarkEnd w:id="24"/>
    </w:p>
    <w:tbl>
      <w:tblPr>
        <w:tblW w:w="1020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4"/>
        <w:gridCol w:w="2410"/>
        <w:gridCol w:w="5812"/>
        <w:gridCol w:w="849"/>
      </w:tblGrid>
      <w:tr w:rsidR="008400FB" w:rsidRPr="004B4866" w:rsidTr="005C270B">
        <w:trPr>
          <w:trHeight w:val="166"/>
        </w:trPr>
        <w:tc>
          <w:tcPr>
            <w:tcW w:w="1134" w:type="dxa"/>
            <w:shd w:val="clear" w:color="auto" w:fill="008AAB" w:themeFill="accent1"/>
          </w:tcPr>
          <w:p w:rsidR="008400FB" w:rsidRPr="004B4866" w:rsidRDefault="008400FB" w:rsidP="00693BE5">
            <w:pPr>
              <w:jc w:val="center"/>
              <w:rPr>
                <w:b/>
                <w:color w:val="FFFFFF" w:themeColor="background1"/>
              </w:rPr>
            </w:pPr>
            <w:r w:rsidRPr="004B4866">
              <w:rPr>
                <w:b/>
                <w:color w:val="FFFFFF" w:themeColor="background1"/>
              </w:rPr>
              <w:t>NO</w:t>
            </w:r>
          </w:p>
        </w:tc>
        <w:tc>
          <w:tcPr>
            <w:tcW w:w="2410" w:type="dxa"/>
            <w:shd w:val="clear" w:color="auto" w:fill="008AAB" w:themeFill="accent1"/>
          </w:tcPr>
          <w:p w:rsidR="008400FB" w:rsidRPr="004B4866" w:rsidRDefault="008400FB" w:rsidP="00693BE5">
            <w:pPr>
              <w:jc w:val="center"/>
              <w:rPr>
                <w:b/>
                <w:color w:val="FFFFFF" w:themeColor="background1"/>
              </w:rPr>
            </w:pPr>
            <w:r w:rsidRPr="004B4866">
              <w:rPr>
                <w:b/>
                <w:color w:val="FFFFFF" w:themeColor="background1"/>
              </w:rPr>
              <w:t>Item</w:t>
            </w:r>
          </w:p>
        </w:tc>
        <w:tc>
          <w:tcPr>
            <w:tcW w:w="5812" w:type="dxa"/>
            <w:shd w:val="clear" w:color="auto" w:fill="008AAB" w:themeFill="accent1"/>
          </w:tcPr>
          <w:p w:rsidR="008400FB" w:rsidRPr="004B4866" w:rsidRDefault="008400FB" w:rsidP="00693BE5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Description</w:t>
            </w:r>
          </w:p>
        </w:tc>
        <w:tc>
          <w:tcPr>
            <w:tcW w:w="849" w:type="dxa"/>
            <w:shd w:val="clear" w:color="auto" w:fill="008AAB" w:themeFill="accent1"/>
          </w:tcPr>
          <w:p w:rsidR="008400FB" w:rsidRPr="004B4866" w:rsidRDefault="008400FB" w:rsidP="00693BE5">
            <w:pPr>
              <w:jc w:val="center"/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N</w:t>
            </w:r>
            <w:r>
              <w:rPr>
                <w:color w:val="FFFFFF" w:themeColor="background1"/>
              </w:rPr>
              <w:t>ote</w:t>
            </w:r>
          </w:p>
        </w:tc>
      </w:tr>
      <w:tr w:rsidR="008400FB" w:rsidRPr="000D63CE" w:rsidTr="005C270B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00FB" w:rsidRPr="004B4866" w:rsidRDefault="008400FB" w:rsidP="00C47140">
            <w:pPr>
              <w:pStyle w:val="4"/>
              <w:numPr>
                <w:ilvl w:val="0"/>
                <w:numId w:val="12"/>
              </w:num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00FB" w:rsidRPr="000D63CE" w:rsidRDefault="005C270B" w:rsidP="00693BE5">
            <w:pPr>
              <w:jc w:val="both"/>
              <w:rPr>
                <w:bCs/>
                <w:sz w:val="22"/>
                <w:szCs w:val="22"/>
              </w:rPr>
            </w:pPr>
            <w:r>
              <w:t>S</w:t>
            </w:r>
            <w:r w:rsidR="008400FB">
              <w:t>torage temperature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00FB" w:rsidRPr="000D63CE" w:rsidRDefault="008400FB" w:rsidP="00693BE5">
            <w:pPr>
              <w:jc w:val="both"/>
              <w:rPr>
                <w:sz w:val="22"/>
                <w:szCs w:val="22"/>
              </w:rPr>
            </w:pPr>
            <w:r>
              <w:t>-40 °F to 158 °C (-40 °C to 70 °C)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00FB" w:rsidRPr="000D63CE" w:rsidRDefault="008400FB" w:rsidP="00693BE5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8400FB" w:rsidRPr="000D63CE" w:rsidTr="005C270B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00FB" w:rsidRPr="004B4866" w:rsidRDefault="008400FB" w:rsidP="00C47140">
            <w:pPr>
              <w:pStyle w:val="4"/>
              <w:numPr>
                <w:ilvl w:val="0"/>
                <w:numId w:val="12"/>
              </w:num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00FB" w:rsidRDefault="005C270B" w:rsidP="00693BE5">
            <w:pPr>
              <w:jc w:val="both"/>
              <w:rPr>
                <w:rFonts w:cstheme="minorHAnsi"/>
                <w:sz w:val="22"/>
                <w:szCs w:val="22"/>
              </w:rPr>
            </w:pPr>
            <w:r>
              <w:t>Operate temperature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00FB" w:rsidRPr="008400FB" w:rsidRDefault="005C270B" w:rsidP="005C270B">
            <w:pPr>
              <w:ind w:firstLineChars="50" w:firstLine="100"/>
              <w:rPr>
                <w:b/>
                <w:bCs/>
              </w:rPr>
            </w:pPr>
            <w:r w:rsidRPr="00310601">
              <w:t>32 °F to 122 °F (0 °C to 50 °C), 90% RH, non-condensing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00FB" w:rsidRDefault="008400FB" w:rsidP="00693BE5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8400FB" w:rsidRPr="000D63CE" w:rsidTr="005C270B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00FB" w:rsidRPr="004B4866" w:rsidRDefault="008400FB" w:rsidP="00C47140">
            <w:pPr>
              <w:pStyle w:val="4"/>
              <w:numPr>
                <w:ilvl w:val="0"/>
                <w:numId w:val="12"/>
              </w:num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00FB" w:rsidRDefault="008400FB" w:rsidP="00693BE5">
            <w:pPr>
              <w:jc w:val="both"/>
              <w:rPr>
                <w:rFonts w:cstheme="minorHAnsi"/>
                <w:sz w:val="22"/>
                <w:szCs w:val="22"/>
              </w:rPr>
            </w:pPr>
            <w:r>
              <w:t>ESD protection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00FB" w:rsidRDefault="008400FB" w:rsidP="008400FB">
            <w:r>
              <w:t>up to +/-12 kV (air) and +/-8 kV (contact)</w:t>
            </w:r>
          </w:p>
          <w:p w:rsidR="005C270B" w:rsidRDefault="005C270B" w:rsidP="001B3D48">
            <w:pPr>
              <w:pStyle w:val="a"/>
            </w:pPr>
            <w:r>
              <w:t>Acceptable behavior: Streaming stops but regains functionality shortly after.</w:t>
            </w:r>
          </w:p>
          <w:p w:rsidR="005C270B" w:rsidRPr="005C270B" w:rsidRDefault="005C270B" w:rsidP="001B3D48">
            <w:pPr>
              <w:pStyle w:val="a"/>
            </w:pPr>
            <w:r>
              <w:t xml:space="preserve">Unacceptable behavior: Product fails and needs to manually </w:t>
            </w:r>
            <w:proofErr w:type="gramStart"/>
            <w:r>
              <w:t>rebooted</w:t>
            </w:r>
            <w:proofErr w:type="gramEnd"/>
            <w:r>
              <w:t xml:space="preserve"> to regain functionality.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00FB" w:rsidRDefault="008400FB" w:rsidP="00693BE5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8400FB" w:rsidRPr="000D63CE" w:rsidTr="005C270B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00FB" w:rsidRPr="004B4866" w:rsidRDefault="008400FB" w:rsidP="00C47140">
            <w:pPr>
              <w:pStyle w:val="4"/>
              <w:numPr>
                <w:ilvl w:val="0"/>
                <w:numId w:val="12"/>
              </w:num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00FB" w:rsidRDefault="008400FB" w:rsidP="00693BE5">
            <w:pPr>
              <w:jc w:val="both"/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00FB" w:rsidRDefault="005C270B" w:rsidP="008400FB">
            <w:r>
              <w:t xml:space="preserve">The temperature inside the product enclosure must not exceed </w:t>
            </w:r>
            <w:r>
              <w:rPr>
                <w:b/>
                <w:bCs/>
              </w:rPr>
              <w:t>+70 °C (158 °F)</w:t>
            </w:r>
            <w:r>
              <w:t xml:space="preserve"> at an external ambient temperature of 50 °C.  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00FB" w:rsidRDefault="008400FB" w:rsidP="00693BE5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5C270B" w:rsidRPr="000D63CE" w:rsidTr="005C270B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70B" w:rsidRPr="004B4866" w:rsidRDefault="005C270B" w:rsidP="00C47140">
            <w:pPr>
              <w:pStyle w:val="4"/>
              <w:numPr>
                <w:ilvl w:val="0"/>
                <w:numId w:val="12"/>
              </w:num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C270B" w:rsidRDefault="005C270B" w:rsidP="00693BE5">
            <w:pPr>
              <w:jc w:val="both"/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70B" w:rsidRDefault="005C270B" w:rsidP="008400FB">
            <w:r w:rsidRPr="005C270B">
              <w:t>No components shall operate at temperatures higher than the manufacturer’s recommended temperatures for those components.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70B" w:rsidRDefault="005C270B" w:rsidP="00693BE5">
            <w:pPr>
              <w:jc w:val="both"/>
              <w:rPr>
                <w:bCs/>
                <w:sz w:val="22"/>
                <w:szCs w:val="22"/>
              </w:rPr>
            </w:pPr>
          </w:p>
        </w:tc>
      </w:tr>
    </w:tbl>
    <w:p w:rsidR="008400FB" w:rsidRPr="008400FB" w:rsidRDefault="008400FB" w:rsidP="008400FB"/>
    <w:p w:rsidR="00310601" w:rsidRDefault="00310601" w:rsidP="00EE14F9">
      <w:pPr>
        <w:pStyle w:val="2"/>
      </w:pPr>
      <w:bookmarkStart w:id="25" w:name="_Toc189827913"/>
      <w:r>
        <w:t>MTBF</w:t>
      </w:r>
      <w:bookmarkEnd w:id="25"/>
    </w:p>
    <w:tbl>
      <w:tblPr>
        <w:tblW w:w="1020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4"/>
        <w:gridCol w:w="1985"/>
        <w:gridCol w:w="5670"/>
        <w:gridCol w:w="1416"/>
      </w:tblGrid>
      <w:tr w:rsidR="00CA6754" w:rsidRPr="004B4866" w:rsidTr="00CA6754">
        <w:trPr>
          <w:trHeight w:val="166"/>
        </w:trPr>
        <w:tc>
          <w:tcPr>
            <w:tcW w:w="1134" w:type="dxa"/>
            <w:shd w:val="clear" w:color="auto" w:fill="008AAB" w:themeFill="accent1"/>
          </w:tcPr>
          <w:p w:rsidR="00CA6754" w:rsidRPr="004B4866" w:rsidRDefault="00CA6754" w:rsidP="00693BE5">
            <w:pPr>
              <w:jc w:val="center"/>
              <w:rPr>
                <w:b/>
                <w:color w:val="FFFFFF" w:themeColor="background1"/>
              </w:rPr>
            </w:pPr>
            <w:r w:rsidRPr="004B4866">
              <w:rPr>
                <w:b/>
                <w:color w:val="FFFFFF" w:themeColor="background1"/>
              </w:rPr>
              <w:t>NO</w:t>
            </w:r>
          </w:p>
        </w:tc>
        <w:tc>
          <w:tcPr>
            <w:tcW w:w="1985" w:type="dxa"/>
            <w:shd w:val="clear" w:color="auto" w:fill="008AAB" w:themeFill="accent1"/>
          </w:tcPr>
          <w:p w:rsidR="00CA6754" w:rsidRPr="004B4866" w:rsidRDefault="00CA6754" w:rsidP="00693BE5">
            <w:pPr>
              <w:jc w:val="center"/>
              <w:rPr>
                <w:b/>
                <w:color w:val="FFFFFF" w:themeColor="background1"/>
              </w:rPr>
            </w:pPr>
            <w:r w:rsidRPr="004B4866">
              <w:rPr>
                <w:b/>
                <w:color w:val="FFFFFF" w:themeColor="background1"/>
              </w:rPr>
              <w:t>Item</w:t>
            </w:r>
          </w:p>
        </w:tc>
        <w:tc>
          <w:tcPr>
            <w:tcW w:w="5670" w:type="dxa"/>
            <w:shd w:val="clear" w:color="auto" w:fill="008AAB" w:themeFill="accent1"/>
          </w:tcPr>
          <w:p w:rsidR="00CA6754" w:rsidRPr="004B4866" w:rsidRDefault="00CA6754" w:rsidP="00693BE5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Description</w:t>
            </w:r>
          </w:p>
        </w:tc>
        <w:tc>
          <w:tcPr>
            <w:tcW w:w="1416" w:type="dxa"/>
            <w:shd w:val="clear" w:color="auto" w:fill="008AAB" w:themeFill="accent1"/>
          </w:tcPr>
          <w:p w:rsidR="00CA6754" w:rsidRPr="004B4866" w:rsidRDefault="00CA6754" w:rsidP="00693BE5">
            <w:pPr>
              <w:jc w:val="center"/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N</w:t>
            </w:r>
            <w:r>
              <w:rPr>
                <w:color w:val="FFFFFF" w:themeColor="background1"/>
              </w:rPr>
              <w:t>ote</w:t>
            </w:r>
          </w:p>
        </w:tc>
      </w:tr>
      <w:tr w:rsidR="00CA6754" w:rsidRPr="000D63CE" w:rsidTr="00CA6754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754" w:rsidRPr="004B4866" w:rsidRDefault="00310B5E" w:rsidP="00310B5E">
            <w:pPr>
              <w:pStyle w:val="4"/>
            </w:pPr>
            <w:r>
              <w:rPr>
                <w:rFonts w:hint="eastAsia"/>
              </w:rPr>
              <w:t>1</w:t>
            </w:r>
            <w:r>
              <w:t>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754" w:rsidRPr="000D63CE" w:rsidRDefault="00CA6754" w:rsidP="00453597">
            <w:pPr>
              <w:rPr>
                <w:bCs/>
                <w:sz w:val="22"/>
                <w:szCs w:val="22"/>
              </w:rPr>
            </w:pPr>
            <w:r>
              <w:t>MTBF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754" w:rsidRPr="000D63CE" w:rsidRDefault="00CA6754" w:rsidP="00693BE5">
            <w:pPr>
              <w:jc w:val="both"/>
              <w:rPr>
                <w:sz w:val="22"/>
                <w:szCs w:val="22"/>
              </w:rPr>
            </w:pPr>
            <w:r>
              <w:t>This product shall have an MTBF of at least 100,000 hours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754" w:rsidRPr="000D63CE" w:rsidRDefault="00CA6754" w:rsidP="00693BE5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CA6754" w:rsidRPr="000D63CE" w:rsidTr="00CA6754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754" w:rsidRPr="004B4866" w:rsidRDefault="00310B5E" w:rsidP="00310B5E">
            <w:pPr>
              <w:pStyle w:val="4"/>
            </w:pPr>
            <w:r>
              <w:rPr>
                <w:rFonts w:hint="eastAsia"/>
              </w:rPr>
              <w:lastRenderedPageBreak/>
              <w:t>2</w:t>
            </w:r>
            <w:r>
              <w:t>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A6754" w:rsidRDefault="00CA6754" w:rsidP="00453597">
            <w:pPr>
              <w:rPr>
                <w:rFonts w:cstheme="minorHAnsi"/>
                <w:sz w:val="22"/>
                <w:szCs w:val="22"/>
              </w:rPr>
            </w:pPr>
            <w:r w:rsidRPr="00453597">
              <w:t>MTBF</w:t>
            </w:r>
            <w:r>
              <w:rPr>
                <w:rFonts w:cstheme="minorHAnsi"/>
                <w:sz w:val="22"/>
                <w:szCs w:val="22"/>
              </w:rPr>
              <w:t xml:space="preserve"> </w:t>
            </w:r>
            <w:r w:rsidRPr="00453597">
              <w:t>Assumption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754" w:rsidRPr="00C50D14" w:rsidRDefault="00CA6754" w:rsidP="001B3D48">
            <w:pPr>
              <w:pStyle w:val="a"/>
            </w:pPr>
            <w:r w:rsidRPr="00C50D14">
              <w:t xml:space="preserve">The failure rates prediction is based on Parts Stress method of BellCore-B332 Issue 6 reliability </w:t>
            </w:r>
            <w:r>
              <w:t>prediction</w:t>
            </w:r>
            <w:r w:rsidRPr="00C50D14">
              <w:t>.</w:t>
            </w:r>
          </w:p>
          <w:p w:rsidR="00CA6754" w:rsidRPr="00C50D14" w:rsidRDefault="00CA6754" w:rsidP="001B3D48">
            <w:pPr>
              <w:pStyle w:val="a"/>
            </w:pPr>
            <w:r w:rsidRPr="00C50D14">
              <w:t xml:space="preserve">The calculation is based on a serial model, which assumes that any failure of any component results in a system failure. This is the worst-case state. </w:t>
            </w:r>
          </w:p>
          <w:p w:rsidR="00CA6754" w:rsidRPr="00C50D14" w:rsidRDefault="00CA6754" w:rsidP="001B3D48">
            <w:pPr>
              <w:pStyle w:val="a"/>
            </w:pPr>
            <w:r w:rsidRPr="00C50D14">
              <w:t xml:space="preserve">The detailed predictions for the system were performed at temperature 25°C and ground, non-mobile environment. </w:t>
            </w:r>
          </w:p>
          <w:p w:rsidR="00CA6754" w:rsidRPr="00635D66" w:rsidRDefault="00CA6754" w:rsidP="001B3D48">
            <w:pPr>
              <w:pStyle w:val="a"/>
            </w:pPr>
            <w:r w:rsidRPr="00C50D14">
              <w:t>Stress was assumed 50% for all the components.</w:t>
            </w:r>
          </w:p>
          <w:p w:rsidR="00CA6754" w:rsidRPr="000D63CE" w:rsidRDefault="00CA6754" w:rsidP="00693BE5">
            <w:pPr>
              <w:jc w:val="both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754" w:rsidRDefault="00CA6754" w:rsidP="00693BE5">
            <w:pPr>
              <w:jc w:val="both"/>
              <w:rPr>
                <w:bCs/>
                <w:sz w:val="22"/>
                <w:szCs w:val="22"/>
              </w:rPr>
            </w:pPr>
          </w:p>
        </w:tc>
      </w:tr>
    </w:tbl>
    <w:p w:rsidR="00EC4417" w:rsidRDefault="00621EC6" w:rsidP="00621EC6">
      <w:pPr>
        <w:pStyle w:val="1"/>
        <w:spacing w:before="685"/>
      </w:pPr>
      <w:bookmarkStart w:id="26" w:name="_Toc189827914"/>
      <w:r>
        <w:rPr>
          <w:rFonts w:hint="eastAsia"/>
        </w:rPr>
        <w:t>P</w:t>
      </w:r>
      <w:r>
        <w:t xml:space="preserve">ackaging and </w:t>
      </w:r>
      <w:r w:rsidR="00EC4417">
        <w:t>Accessory</w:t>
      </w:r>
      <w:bookmarkEnd w:id="26"/>
    </w:p>
    <w:tbl>
      <w:tblPr>
        <w:tblW w:w="1020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4"/>
        <w:gridCol w:w="1843"/>
        <w:gridCol w:w="5387"/>
        <w:gridCol w:w="1841"/>
      </w:tblGrid>
      <w:tr w:rsidR="00357B60" w:rsidRPr="004B4866" w:rsidTr="00693BE5">
        <w:trPr>
          <w:trHeight w:val="166"/>
        </w:trPr>
        <w:tc>
          <w:tcPr>
            <w:tcW w:w="1134" w:type="dxa"/>
            <w:shd w:val="clear" w:color="auto" w:fill="008AAB" w:themeFill="accent1"/>
          </w:tcPr>
          <w:p w:rsidR="00357B60" w:rsidRPr="004B4866" w:rsidRDefault="00357B60" w:rsidP="00693BE5">
            <w:pPr>
              <w:jc w:val="center"/>
              <w:rPr>
                <w:b/>
                <w:color w:val="FFFFFF" w:themeColor="background1"/>
              </w:rPr>
            </w:pPr>
            <w:r w:rsidRPr="004B4866">
              <w:rPr>
                <w:b/>
                <w:color w:val="FFFFFF" w:themeColor="background1"/>
              </w:rPr>
              <w:t>NO</w:t>
            </w:r>
          </w:p>
        </w:tc>
        <w:tc>
          <w:tcPr>
            <w:tcW w:w="1843" w:type="dxa"/>
            <w:shd w:val="clear" w:color="auto" w:fill="008AAB" w:themeFill="accent1"/>
          </w:tcPr>
          <w:p w:rsidR="00357B60" w:rsidRPr="004B4866" w:rsidRDefault="00357B60" w:rsidP="00693BE5">
            <w:pPr>
              <w:jc w:val="center"/>
              <w:rPr>
                <w:b/>
                <w:color w:val="FFFFFF" w:themeColor="background1"/>
              </w:rPr>
            </w:pPr>
            <w:r w:rsidRPr="004B4866">
              <w:rPr>
                <w:b/>
                <w:color w:val="FFFFFF" w:themeColor="background1"/>
              </w:rPr>
              <w:t>Item</w:t>
            </w:r>
          </w:p>
        </w:tc>
        <w:tc>
          <w:tcPr>
            <w:tcW w:w="5387" w:type="dxa"/>
            <w:shd w:val="clear" w:color="auto" w:fill="008AAB" w:themeFill="accent1"/>
          </w:tcPr>
          <w:p w:rsidR="00357B60" w:rsidRPr="004B4866" w:rsidRDefault="00357B60" w:rsidP="00693BE5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Description</w:t>
            </w:r>
          </w:p>
        </w:tc>
        <w:tc>
          <w:tcPr>
            <w:tcW w:w="1841" w:type="dxa"/>
            <w:shd w:val="clear" w:color="auto" w:fill="008AAB" w:themeFill="accent1"/>
          </w:tcPr>
          <w:p w:rsidR="00357B60" w:rsidRPr="004B4866" w:rsidRDefault="00357B60" w:rsidP="00693BE5">
            <w:pPr>
              <w:jc w:val="center"/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N</w:t>
            </w:r>
            <w:r>
              <w:rPr>
                <w:color w:val="FFFFFF" w:themeColor="background1"/>
              </w:rPr>
              <w:t>ote</w:t>
            </w:r>
          </w:p>
        </w:tc>
      </w:tr>
      <w:tr w:rsidR="00357B60" w:rsidRPr="000D63CE" w:rsidTr="00693BE5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B60" w:rsidRPr="004B4866" w:rsidRDefault="00357B60" w:rsidP="00310B5E">
            <w:pPr>
              <w:pStyle w:val="4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B60" w:rsidRPr="000D63CE" w:rsidRDefault="00357B60" w:rsidP="00693BE5">
            <w:pPr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B60" w:rsidRPr="000D63CE" w:rsidRDefault="00357B60" w:rsidP="00693BE5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B60" w:rsidRPr="000D63CE" w:rsidRDefault="00357B60" w:rsidP="00693BE5">
            <w:pPr>
              <w:jc w:val="both"/>
              <w:rPr>
                <w:bCs/>
                <w:sz w:val="22"/>
                <w:szCs w:val="22"/>
              </w:rPr>
            </w:pPr>
          </w:p>
        </w:tc>
      </w:tr>
      <w:tr w:rsidR="00357B60" w:rsidRPr="000D63CE" w:rsidTr="00693BE5">
        <w:trPr>
          <w:trHeight w:val="30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B60" w:rsidRPr="004B4866" w:rsidRDefault="00357B60" w:rsidP="00310B5E">
            <w:pPr>
              <w:pStyle w:val="4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57B60" w:rsidRDefault="00357B60" w:rsidP="00693BE5">
            <w:pPr>
              <w:jc w:val="both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B60" w:rsidRPr="000D63CE" w:rsidRDefault="00357B60" w:rsidP="00693BE5">
            <w:pPr>
              <w:jc w:val="both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B60" w:rsidRDefault="00357B60" w:rsidP="00693BE5">
            <w:pPr>
              <w:jc w:val="both"/>
              <w:rPr>
                <w:bCs/>
                <w:sz w:val="22"/>
                <w:szCs w:val="22"/>
              </w:rPr>
            </w:pPr>
          </w:p>
        </w:tc>
      </w:tr>
    </w:tbl>
    <w:p w:rsidR="00EC4417" w:rsidRDefault="00EC4417" w:rsidP="009C6432"/>
    <w:p w:rsidR="00310601" w:rsidRPr="009C6432" w:rsidRDefault="00310601" w:rsidP="00D02100">
      <w:pPr>
        <w:pStyle w:val="1"/>
        <w:numPr>
          <w:ilvl w:val="0"/>
          <w:numId w:val="0"/>
        </w:numPr>
        <w:spacing w:before="685"/>
      </w:pPr>
    </w:p>
    <w:sectPr w:rsidR="00310601" w:rsidRPr="009C6432" w:rsidSect="00217C12">
      <w:type w:val="continuous"/>
      <w:pgSz w:w="11900" w:h="16840"/>
      <w:pgMar w:top="1418" w:right="1077" w:bottom="1134" w:left="1077" w:header="340" w:footer="0" w:gutter="0"/>
      <w:pgNumType w:start="1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5223" w:rsidRDefault="00745223" w:rsidP="00A47A51">
      <w:r>
        <w:separator/>
      </w:r>
    </w:p>
  </w:endnote>
  <w:endnote w:type="continuationSeparator" w:id="0">
    <w:p w:rsidR="00745223" w:rsidRDefault="00745223" w:rsidP="00A47A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ind">
    <w:altName w:val="Times New Roman"/>
    <w:charset w:val="00"/>
    <w:family w:val="auto"/>
    <w:pitch w:val="variable"/>
    <w:sig w:usb0="00000001" w:usb1="00000000" w:usb2="00000000" w:usb3="00000000" w:csb0="00000093" w:csb1="00000000"/>
  </w:font>
  <w:font w:name="Noto Sans CJK TC">
    <w:altName w:val="Yu Gothic"/>
    <w:panose1 w:val="00000000000000000000"/>
    <w:charset w:val="80"/>
    <w:family w:val="swiss"/>
    <w:notTrueType/>
    <w:pitch w:val="variable"/>
    <w:sig w:usb0="00000000" w:usb1="2BDF3C10" w:usb2="00000016" w:usb3="00000000" w:csb0="003A0107" w:csb1="00000000"/>
  </w:font>
  <w:font w:name="Times New Roman (本文 CS 字型)">
    <w:altName w:val="新細明體"/>
    <w:panose1 w:val="00000000000000000000"/>
    <w:charset w:val="88"/>
    <w:family w:val="roman"/>
    <w:notTrueType/>
    <w:pitch w:val="default"/>
  </w:font>
  <w:font w:name="Open Sans">
    <w:altName w:val="Arial"/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venir Roman">
    <w:altName w:val="Corbel"/>
    <w:charset w:val="00"/>
    <w:family w:val="swiss"/>
    <w:pitch w:val="variable"/>
    <w:sig w:usb0="00000001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57AEF" w:rsidRPr="002D726D" w:rsidRDefault="00857AEF" w:rsidP="00087FFB">
    <w:pPr>
      <w:pStyle w:val="a6"/>
      <w:rPr>
        <w:rFonts w:ascii="Avenir Roman" w:hAnsi="Avenir Roman"/>
      </w:rPr>
    </w:pPr>
    <w:r w:rsidRPr="00B053A3">
      <w:rPr>
        <w:rFonts w:ascii="Avenir Roman" w:hAnsi="Avenir Roman"/>
      </w:rPr>
      <w:fldChar w:fldCharType="begin"/>
    </w:r>
    <w:r w:rsidRPr="00B053A3">
      <w:rPr>
        <w:rFonts w:ascii="Avenir Roman" w:hAnsi="Avenir Roman"/>
      </w:rPr>
      <w:instrText>PAGE   \* MERGEFORMAT</w:instrText>
    </w:r>
    <w:r w:rsidRPr="00B053A3">
      <w:rPr>
        <w:rFonts w:ascii="Avenir Roman" w:hAnsi="Avenir Roman"/>
      </w:rPr>
      <w:fldChar w:fldCharType="separate"/>
    </w:r>
    <w:r w:rsidR="00C036A7" w:rsidRPr="00C036A7">
      <w:rPr>
        <w:rFonts w:ascii="Avenir Roman" w:hAnsi="Avenir Roman"/>
        <w:noProof/>
        <w:lang w:val="zh-TW"/>
      </w:rPr>
      <w:t>14</w:t>
    </w:r>
    <w:r w:rsidRPr="00B053A3">
      <w:rPr>
        <w:rFonts w:ascii="Avenir Roman" w:hAnsi="Avenir Roman"/>
      </w:rPr>
      <w:fldChar w:fldCharType="end"/>
    </w:r>
    <w:r>
      <w:rPr>
        <w:rFonts w:ascii="Avenir Roman" w:hAnsi="Avenir Roman"/>
        <w:noProof/>
        <w:sz w:val="16"/>
        <w:szCs w:val="16"/>
      </w:rPr>
      <w:drawing>
        <wp:inline distT="0" distB="0" distL="0" distR="0" wp14:anchorId="0D166AF5" wp14:editId="3011FE51">
          <wp:extent cx="6162675" cy="66675"/>
          <wp:effectExtent l="0" t="0" r="9525" b="9525"/>
          <wp:docPr id="8" name="圖片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DocLin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62675" cy="66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tbl>
    <w:tblPr>
      <w:tblStyle w:val="ab"/>
      <w:tblW w:w="97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</w:tblCellMar>
      <w:tblLook w:val="04A0" w:firstRow="1" w:lastRow="0" w:firstColumn="1" w:lastColumn="0" w:noHBand="0" w:noVBand="1"/>
    </w:tblPr>
    <w:tblGrid>
      <w:gridCol w:w="3823"/>
      <w:gridCol w:w="2840"/>
      <w:gridCol w:w="1134"/>
      <w:gridCol w:w="1949"/>
    </w:tblGrid>
    <w:tr w:rsidR="00857AEF" w:rsidRPr="00087FFB" w:rsidTr="00722502">
      <w:trPr>
        <w:trHeight w:val="142"/>
      </w:trPr>
      <w:tc>
        <w:tcPr>
          <w:tcW w:w="3823" w:type="dxa"/>
          <w:vAlign w:val="center"/>
        </w:tcPr>
        <w:sdt>
          <w:sdtPr>
            <w:rPr>
              <w:bCs/>
              <w:color w:val="006780" w:themeColor="text2"/>
              <w:sz w:val="18"/>
              <w:szCs w:val="18"/>
            </w:rPr>
            <w:alias w:val="公司"/>
            <w:tag w:val=""/>
            <w:id w:val="-1658291508"/>
            <w:dataBinding w:prefixMappings="xmlns:ns0='http://schemas.openxmlformats.org/officeDocument/2006/extended-properties' " w:xpath="/ns0:Properties[1]/ns0:Company[1]" w:storeItemID="{6668398D-A668-4E3E-A5EB-62B293D839F1}"/>
            <w:text/>
          </w:sdtPr>
          <w:sdtContent>
            <w:p w:rsidR="00857AEF" w:rsidRPr="00087FFB" w:rsidRDefault="00857AEF" w:rsidP="00EE11F1">
              <w:pPr>
                <w:pStyle w:val="a6"/>
                <w:adjustRightInd w:val="0"/>
                <w:spacing w:line="240" w:lineRule="exact"/>
                <w:jc w:val="both"/>
                <w:rPr>
                  <w:bCs/>
                  <w:color w:val="006780" w:themeColor="text2"/>
                  <w:sz w:val="16"/>
                  <w:szCs w:val="16"/>
                </w:rPr>
              </w:pPr>
              <w:r w:rsidRPr="00CD2791">
                <w:rPr>
                  <w:bCs/>
                  <w:color w:val="006780" w:themeColor="text2"/>
                  <w:sz w:val="18"/>
                  <w:szCs w:val="18"/>
                </w:rPr>
                <w:t>Cypress Technology Co., Ltd</w:t>
              </w:r>
            </w:p>
          </w:sdtContent>
        </w:sdt>
      </w:tc>
      <w:tc>
        <w:tcPr>
          <w:tcW w:w="2840" w:type="dxa"/>
          <w:vAlign w:val="center"/>
        </w:tcPr>
        <w:p w:rsidR="00857AEF" w:rsidRPr="00CD2791" w:rsidRDefault="00857AEF" w:rsidP="00EE11F1">
          <w:pPr>
            <w:pStyle w:val="a6"/>
            <w:adjustRightInd w:val="0"/>
            <w:spacing w:line="276" w:lineRule="auto"/>
            <w:jc w:val="center"/>
            <w:rPr>
              <w:b/>
              <w:i/>
              <w:iCs/>
              <w:color w:val="000000" w:themeColor="text1"/>
              <w:sz w:val="16"/>
              <w:szCs w:val="16"/>
            </w:rPr>
          </w:pPr>
          <w:r w:rsidRPr="00CD2791">
            <w:rPr>
              <w:b/>
              <w:i/>
              <w:iCs/>
              <w:color w:val="FF0000"/>
              <w:sz w:val="22"/>
              <w:szCs w:val="22"/>
            </w:rPr>
            <w:t>CONFIDENTIAL</w:t>
          </w:r>
        </w:p>
      </w:tc>
      <w:tc>
        <w:tcPr>
          <w:tcW w:w="1134" w:type="dxa"/>
          <w:vAlign w:val="center"/>
        </w:tcPr>
        <w:p w:rsidR="00857AEF" w:rsidRPr="00087FFB" w:rsidRDefault="00857AEF" w:rsidP="00EE11F1">
          <w:pPr>
            <w:pStyle w:val="a6"/>
            <w:adjustRightInd w:val="0"/>
            <w:jc w:val="center"/>
            <w:rPr>
              <w:b/>
              <w:color w:val="000000" w:themeColor="text1"/>
              <w:sz w:val="16"/>
              <w:szCs w:val="16"/>
            </w:rPr>
          </w:pPr>
        </w:p>
      </w:tc>
      <w:tc>
        <w:tcPr>
          <w:tcW w:w="1949" w:type="dxa"/>
          <w:vAlign w:val="center"/>
        </w:tcPr>
        <w:p w:rsidR="00857AEF" w:rsidRPr="00087FFB" w:rsidRDefault="00857AEF" w:rsidP="00722502">
          <w:pPr>
            <w:pStyle w:val="a6"/>
            <w:adjustRightInd w:val="0"/>
            <w:jc w:val="right"/>
            <w:rPr>
              <w:bCs/>
              <w:color w:val="000000" w:themeColor="text1"/>
              <w:sz w:val="16"/>
              <w:szCs w:val="16"/>
            </w:rPr>
          </w:pPr>
          <w:proofErr w:type="spellStart"/>
          <w:r w:rsidRPr="009F24BF">
            <w:rPr>
              <w:rFonts w:eastAsia="新細明體"/>
              <w:color w:val="000000"/>
              <w:kern w:val="2"/>
            </w:rPr>
            <w:t>Ver</w:t>
          </w:r>
          <w:proofErr w:type="spellEnd"/>
          <w:r w:rsidRPr="009F24BF">
            <w:rPr>
              <w:rFonts w:eastAsia="新細明體"/>
              <w:color w:val="000000"/>
              <w:kern w:val="2"/>
            </w:rPr>
            <w:t xml:space="preserve"> </w:t>
          </w:r>
          <w:sdt>
            <w:sdtPr>
              <w:rPr>
                <w:rFonts w:eastAsia="新細明體"/>
                <w:color w:val="000000"/>
                <w:kern w:val="2"/>
                <w:szCs w:val="18"/>
              </w:rPr>
              <w:alias w:val="狀態"/>
              <w:tag w:val=""/>
              <w:id w:val="798965384"/>
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<w:text/>
            </w:sdtPr>
            <w:sdtContent>
              <w:r>
                <w:rPr>
                  <w:rFonts w:eastAsia="新細明體"/>
                  <w:color w:val="000000"/>
                  <w:kern w:val="2"/>
                  <w:szCs w:val="18"/>
                </w:rPr>
                <w:t>0.2</w:t>
              </w:r>
            </w:sdtContent>
          </w:sdt>
          <w:r w:rsidRPr="009F24BF">
            <w:rPr>
              <w:rFonts w:eastAsia="新細明體"/>
              <w:color w:val="000000"/>
              <w:kern w:val="2"/>
              <w:szCs w:val="18"/>
            </w:rPr>
            <w:t xml:space="preserve">  </w:t>
          </w:r>
          <w:r w:rsidRPr="009F24BF">
            <w:rPr>
              <w:rFonts w:eastAsia="新細明體"/>
              <w:color w:val="000000"/>
              <w:kern w:val="2"/>
              <w:sz w:val="18"/>
              <w:szCs w:val="18"/>
            </w:rPr>
            <w:t xml:space="preserve"> </w:t>
          </w:r>
          <w:sdt>
            <w:sdtPr>
              <w:rPr>
                <w:rFonts w:eastAsia="新細明體"/>
                <w:color w:val="000000"/>
                <w:kern w:val="2"/>
                <w:szCs w:val="18"/>
              </w:rPr>
              <w:alias w:val="發佈日期"/>
              <w:tag w:val=""/>
              <w:id w:val="1158342422"/>
              <w:dataBinding w:prefixMappings="xmlns:ns0='http://schemas.microsoft.com/office/2006/coverPageProps' " w:xpath="/ns0:CoverPageProperties[1]/ns0:PublishDate[1]" w:storeItemID="{55AF091B-3C7A-41E3-B477-F2FDAA23CFDA}"/>
              <w:date w:fullDate="2026-03-17T00:00:00Z">
                <w:dateFormat w:val="yyyy/M/d"/>
                <w:lid w:val="zh-TW"/>
                <w:storeMappedDataAs w:val="dateTime"/>
                <w:calendar w:val="gregorian"/>
              </w:date>
            </w:sdtPr>
            <w:sdtContent>
              <w:r>
                <w:rPr>
                  <w:rFonts w:eastAsia="新細明體" w:hint="eastAsia"/>
                  <w:color w:val="000000"/>
                  <w:kern w:val="2"/>
                  <w:szCs w:val="18"/>
                </w:rPr>
                <w:t>2026/3/17</w:t>
              </w:r>
            </w:sdtContent>
          </w:sdt>
        </w:p>
      </w:tc>
    </w:tr>
    <w:tr w:rsidR="00857AEF" w:rsidRPr="0018315A" w:rsidTr="00722502">
      <w:trPr>
        <w:trHeight w:val="20"/>
      </w:trPr>
      <w:tc>
        <w:tcPr>
          <w:tcW w:w="3823" w:type="dxa"/>
          <w:vAlign w:val="center"/>
        </w:tcPr>
        <w:p w:rsidR="00857AEF" w:rsidRPr="0018315A" w:rsidRDefault="00857AEF" w:rsidP="00EE11F1">
          <w:pPr>
            <w:pStyle w:val="a6"/>
            <w:adjustRightInd w:val="0"/>
            <w:spacing w:line="240" w:lineRule="exact"/>
            <w:jc w:val="both"/>
            <w:rPr>
              <w:b/>
              <w:color w:val="A6A6A6" w:themeColor="background1" w:themeShade="A6"/>
              <w:sz w:val="16"/>
              <w:szCs w:val="16"/>
            </w:rPr>
          </w:pPr>
          <w:r w:rsidRPr="0018315A">
            <w:rPr>
              <w:b/>
              <w:color w:val="A6A6A6" w:themeColor="background1" w:themeShade="A6"/>
              <w:sz w:val="16"/>
              <w:szCs w:val="16"/>
            </w:rPr>
            <w:t xml:space="preserve">Doc Type: PD-NPI-PRD    Document </w:t>
          </w:r>
          <w:proofErr w:type="spellStart"/>
          <w:r w:rsidRPr="0018315A">
            <w:rPr>
              <w:b/>
              <w:color w:val="A6A6A6" w:themeColor="background1" w:themeShade="A6"/>
              <w:sz w:val="16"/>
              <w:szCs w:val="16"/>
            </w:rPr>
            <w:t>Ver</w:t>
          </w:r>
          <w:proofErr w:type="spellEnd"/>
          <w:r w:rsidRPr="0018315A">
            <w:rPr>
              <w:b/>
              <w:color w:val="A6A6A6" w:themeColor="background1" w:themeShade="A6"/>
              <w:sz w:val="16"/>
              <w:szCs w:val="16"/>
            </w:rPr>
            <w:t xml:space="preserve">: </w:t>
          </w:r>
          <w:r>
            <w:rPr>
              <w:b/>
              <w:color w:val="A6A6A6" w:themeColor="background1" w:themeShade="A6"/>
              <w:sz w:val="16"/>
              <w:szCs w:val="16"/>
            </w:rPr>
            <w:t>1.0</w:t>
          </w:r>
        </w:p>
      </w:tc>
      <w:tc>
        <w:tcPr>
          <w:tcW w:w="2840" w:type="dxa"/>
          <w:vAlign w:val="center"/>
        </w:tcPr>
        <w:p w:rsidR="00857AEF" w:rsidRPr="0018315A" w:rsidRDefault="00857AEF" w:rsidP="00EE11F1">
          <w:pPr>
            <w:pStyle w:val="a6"/>
            <w:adjustRightInd w:val="0"/>
            <w:spacing w:line="240" w:lineRule="exact"/>
            <w:jc w:val="center"/>
            <w:rPr>
              <w:b/>
              <w:color w:val="A6A6A6" w:themeColor="background1" w:themeShade="A6"/>
              <w:sz w:val="16"/>
              <w:szCs w:val="16"/>
            </w:rPr>
          </w:pPr>
          <w:r>
            <w:rPr>
              <w:b/>
              <w:color w:val="A6A6A6" w:themeColor="background1" w:themeShade="A6"/>
              <w:sz w:val="16"/>
              <w:szCs w:val="16"/>
            </w:rPr>
            <w:t>Https://</w:t>
          </w:r>
          <w:r>
            <w:rPr>
              <w:rFonts w:hint="eastAsia"/>
              <w:b/>
              <w:color w:val="A6A6A6" w:themeColor="background1" w:themeShade="A6"/>
              <w:sz w:val="16"/>
              <w:szCs w:val="16"/>
            </w:rPr>
            <w:t>w</w:t>
          </w:r>
          <w:r>
            <w:rPr>
              <w:b/>
              <w:color w:val="A6A6A6" w:themeColor="background1" w:themeShade="A6"/>
              <w:sz w:val="16"/>
              <w:szCs w:val="16"/>
            </w:rPr>
            <w:t>ww.cypress.com.tw</w:t>
          </w:r>
        </w:p>
      </w:tc>
      <w:tc>
        <w:tcPr>
          <w:tcW w:w="1134" w:type="dxa"/>
          <w:vAlign w:val="center"/>
        </w:tcPr>
        <w:p w:rsidR="00857AEF" w:rsidRPr="0018315A" w:rsidRDefault="00857AEF" w:rsidP="00EE11F1">
          <w:pPr>
            <w:pStyle w:val="a6"/>
            <w:adjustRightInd w:val="0"/>
            <w:jc w:val="center"/>
            <w:rPr>
              <w:b/>
              <w:color w:val="A6A6A6" w:themeColor="background1" w:themeShade="A6"/>
              <w:sz w:val="18"/>
              <w:szCs w:val="18"/>
            </w:rPr>
          </w:pPr>
        </w:p>
      </w:tc>
      <w:tc>
        <w:tcPr>
          <w:tcW w:w="1949" w:type="dxa"/>
        </w:tcPr>
        <w:p w:rsidR="00857AEF" w:rsidRPr="0018315A" w:rsidRDefault="00857AEF" w:rsidP="00EE11F1">
          <w:pPr>
            <w:pStyle w:val="a6"/>
            <w:wordWrap w:val="0"/>
            <w:adjustRightInd w:val="0"/>
            <w:jc w:val="right"/>
            <w:rPr>
              <w:color w:val="A6A6A6" w:themeColor="background1" w:themeShade="A6"/>
              <w:sz w:val="16"/>
              <w:szCs w:val="16"/>
            </w:rPr>
          </w:pPr>
          <w:r w:rsidRPr="00B053A3">
            <w:rPr>
              <w:color w:val="A6A6A6" w:themeColor="background1" w:themeShade="A6"/>
            </w:rPr>
            <w:fldChar w:fldCharType="begin"/>
          </w:r>
          <w:r w:rsidRPr="00B053A3">
            <w:rPr>
              <w:color w:val="A6A6A6" w:themeColor="background1" w:themeShade="A6"/>
            </w:rPr>
            <w:instrText>PAGE   \* MERGEFORMAT</w:instrText>
          </w:r>
          <w:r w:rsidRPr="00B053A3">
            <w:rPr>
              <w:color w:val="A6A6A6" w:themeColor="background1" w:themeShade="A6"/>
            </w:rPr>
            <w:fldChar w:fldCharType="separate"/>
          </w:r>
          <w:r w:rsidR="00C036A7">
            <w:rPr>
              <w:noProof/>
              <w:color w:val="A6A6A6" w:themeColor="background1" w:themeShade="A6"/>
            </w:rPr>
            <w:t>14</w:t>
          </w:r>
          <w:r w:rsidRPr="00B053A3">
            <w:rPr>
              <w:color w:val="A6A6A6" w:themeColor="background1" w:themeShade="A6"/>
            </w:rPr>
            <w:fldChar w:fldCharType="end"/>
          </w:r>
        </w:p>
      </w:tc>
    </w:tr>
    <w:tr w:rsidR="00857AEF" w:rsidRPr="0018315A" w:rsidTr="00722502">
      <w:trPr>
        <w:trHeight w:val="20"/>
      </w:trPr>
      <w:tc>
        <w:tcPr>
          <w:tcW w:w="3823" w:type="dxa"/>
          <w:vAlign w:val="center"/>
        </w:tcPr>
        <w:p w:rsidR="00857AEF" w:rsidRPr="0018315A" w:rsidRDefault="00857AEF" w:rsidP="00EE11F1">
          <w:pPr>
            <w:pStyle w:val="a6"/>
            <w:adjustRightInd w:val="0"/>
            <w:spacing w:line="240" w:lineRule="exact"/>
            <w:jc w:val="both"/>
            <w:rPr>
              <w:b/>
              <w:color w:val="A6A6A6" w:themeColor="background1" w:themeShade="A6"/>
              <w:sz w:val="16"/>
              <w:szCs w:val="16"/>
            </w:rPr>
          </w:pPr>
        </w:p>
      </w:tc>
      <w:tc>
        <w:tcPr>
          <w:tcW w:w="2840" w:type="dxa"/>
          <w:vAlign w:val="center"/>
        </w:tcPr>
        <w:p w:rsidR="00857AEF" w:rsidRDefault="00857AEF" w:rsidP="00EE11F1">
          <w:pPr>
            <w:pStyle w:val="a6"/>
            <w:adjustRightInd w:val="0"/>
            <w:spacing w:line="240" w:lineRule="exact"/>
            <w:jc w:val="center"/>
            <w:rPr>
              <w:b/>
              <w:color w:val="A6A6A6" w:themeColor="background1" w:themeShade="A6"/>
              <w:sz w:val="16"/>
              <w:szCs w:val="16"/>
            </w:rPr>
          </w:pPr>
        </w:p>
      </w:tc>
      <w:tc>
        <w:tcPr>
          <w:tcW w:w="1134" w:type="dxa"/>
          <w:vAlign w:val="center"/>
        </w:tcPr>
        <w:p w:rsidR="00857AEF" w:rsidRPr="0018315A" w:rsidRDefault="00857AEF" w:rsidP="00EE11F1">
          <w:pPr>
            <w:pStyle w:val="a6"/>
            <w:adjustRightInd w:val="0"/>
            <w:jc w:val="center"/>
            <w:rPr>
              <w:b/>
              <w:color w:val="A6A6A6" w:themeColor="background1" w:themeShade="A6"/>
              <w:sz w:val="18"/>
              <w:szCs w:val="18"/>
            </w:rPr>
          </w:pPr>
        </w:p>
      </w:tc>
      <w:tc>
        <w:tcPr>
          <w:tcW w:w="1949" w:type="dxa"/>
        </w:tcPr>
        <w:p w:rsidR="00857AEF" w:rsidRPr="00B053A3" w:rsidRDefault="00857AEF" w:rsidP="00EE11F1">
          <w:pPr>
            <w:pStyle w:val="a6"/>
            <w:wordWrap w:val="0"/>
            <w:adjustRightInd w:val="0"/>
            <w:jc w:val="right"/>
            <w:rPr>
              <w:color w:val="A6A6A6" w:themeColor="background1" w:themeShade="A6"/>
            </w:rPr>
          </w:pPr>
        </w:p>
      </w:tc>
    </w:tr>
  </w:tbl>
  <w:p w:rsidR="00857AEF" w:rsidRPr="00552CBC" w:rsidRDefault="00857AEF" w:rsidP="00EB39AE">
    <w:pPr>
      <w:pStyle w:val="a6"/>
      <w:adjustRightInd w:val="0"/>
      <w:spacing w:before="0" w:line="80" w:lineRule="atLeast"/>
      <w:jc w:val="center"/>
      <w:rPr>
        <w:rFonts w:ascii="Avenir Roman" w:hAnsi="Avenir Roman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5223" w:rsidRDefault="00745223" w:rsidP="00A47A51">
      <w:r>
        <w:separator/>
      </w:r>
    </w:p>
  </w:footnote>
  <w:footnote w:type="continuationSeparator" w:id="0">
    <w:p w:rsidR="00745223" w:rsidRDefault="00745223" w:rsidP="00A47A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57AEF" w:rsidRDefault="00857AEF">
    <w:pPr>
      <w:pStyle w:val="a4"/>
    </w:pPr>
    <w:r>
      <w:rPr>
        <w:noProof/>
      </w:rPr>
      <w:pict w14:anchorId="785856E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08657" o:spid="_x0000_s2050" type="#_x0000_t136" style="position:absolute;margin-left:0;margin-top:0;width:597.4pt;height:89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Open Sans SemiBold&quot;;font-size:1pt" string="Cypress Confident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57AEF" w:rsidRPr="009F24BF" w:rsidRDefault="00857AEF" w:rsidP="00EE4F8B">
    <w:pPr>
      <w:pStyle w:val="ae"/>
      <w:rPr>
        <w:color w:val="auto"/>
        <w:spacing w:val="0"/>
        <w:kern w:val="0"/>
        <w:sz w:val="22"/>
        <w:szCs w:val="22"/>
      </w:rPr>
    </w:pPr>
    <w:r>
      <w:rPr>
        <w:noProof/>
      </w:rPr>
      <w:pict w14:anchorId="5DC9E3C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08658" o:spid="_x0000_s2051" type="#_x0000_t136" style="position:absolute;left:0;text-align:left;margin-left:0;margin-top:0;width:597.4pt;height:89.6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Open Sans SemiBold&quot;;font-size:1pt" string="Cypress Confidential"/>
          <w10:wrap anchorx="margin" anchory="margin"/>
        </v:shape>
      </w:pict>
    </w:r>
    <w:sdt>
      <w:sdtPr>
        <w:rPr>
          <w:sz w:val="24"/>
          <w:szCs w:val="18"/>
        </w:rPr>
        <w:alias w:val="標題"/>
        <w:tag w:val=""/>
        <w:id w:val="1106766827"/>
        <w:placeholder>
          <w:docPart w:val="CED3229DDE1F45FCBD9C74A143E5573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sz w:val="24"/>
            <w:szCs w:val="18"/>
          </w:rPr>
          <w:t>Android Controller PAD</w:t>
        </w:r>
      </w:sdtContent>
    </w:sdt>
  </w:p>
  <w:p w:rsidR="00857AEF" w:rsidRPr="00722502" w:rsidRDefault="00857AEF" w:rsidP="00722502">
    <w:pPr>
      <w:widowControl w:val="0"/>
      <w:tabs>
        <w:tab w:val="center" w:pos="4153"/>
        <w:tab w:val="right" w:pos="8306"/>
      </w:tabs>
      <w:adjustRightInd w:val="0"/>
      <w:snapToGrid w:val="0"/>
      <w:spacing w:before="0" w:after="0"/>
      <w:ind w:right="91"/>
      <w:jc w:val="right"/>
      <w:rPr>
        <w:b/>
        <w:bCs/>
        <w:szCs w:val="14"/>
      </w:rPr>
    </w:pPr>
    <w:sdt>
      <w:sdtPr>
        <w:rPr>
          <w:b/>
          <w:bCs/>
          <w:szCs w:val="14"/>
        </w:rPr>
        <w:alias w:val="副標題"/>
        <w:tag w:val=""/>
        <w:id w:val="-238251138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>
          <w:rPr>
            <w:b/>
            <w:bCs/>
            <w:szCs w:val="14"/>
          </w:rPr>
          <w:t xml:space="preserve">Model </w:t>
        </w:r>
        <w:proofErr w:type="gramStart"/>
        <w:r>
          <w:rPr>
            <w:b/>
            <w:bCs/>
            <w:szCs w:val="14"/>
          </w:rPr>
          <w:t>Name(</w:t>
        </w:r>
        <w:proofErr w:type="gramEnd"/>
        <w:r>
          <w:rPr>
            <w:b/>
            <w:bCs/>
            <w:szCs w:val="14"/>
          </w:rPr>
          <w:t>TBD)</w:t>
        </w:r>
      </w:sdtContent>
    </w:sdt>
    <w:r w:rsidRPr="009F24BF">
      <w:rPr>
        <w:noProof/>
        <w:sz w:val="18"/>
        <w:szCs w:val="22"/>
      </w:rPr>
      <w:drawing>
        <wp:anchor distT="0" distB="0" distL="114300" distR="114300" simplePos="0" relativeHeight="251659264" behindDoc="0" locked="1" layoutInCell="1" allowOverlap="1" wp14:anchorId="3E00C15A" wp14:editId="3E065E41">
          <wp:simplePos x="0" y="0"/>
          <wp:positionH relativeFrom="margin">
            <wp:posOffset>-237490</wp:posOffset>
          </wp:positionH>
          <wp:positionV relativeFrom="margin">
            <wp:posOffset>-727075</wp:posOffset>
          </wp:positionV>
          <wp:extent cx="1676400" cy="484505"/>
          <wp:effectExtent l="0" t="0" r="0" b="0"/>
          <wp:wrapSquare wrapText="bothSides"/>
          <wp:docPr id="7" name="圖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CP_Logo_Horizontal_Panton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6400" cy="484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857AEF" w:rsidRPr="009F24BF" w:rsidRDefault="00857AEF" w:rsidP="00EE4F8B">
    <w:pPr>
      <w:widowControl w:val="0"/>
      <w:tabs>
        <w:tab w:val="center" w:pos="4153"/>
        <w:tab w:val="right" w:pos="8306"/>
      </w:tabs>
      <w:adjustRightInd w:val="0"/>
      <w:snapToGrid w:val="0"/>
      <w:spacing w:before="0" w:after="0"/>
      <w:ind w:right="91"/>
      <w:jc w:val="right"/>
      <w:rPr>
        <w:rFonts w:ascii="Calibri" w:eastAsia="新細明體" w:hAnsi="Calibri" w:cs="Times New Roman"/>
        <w:b/>
        <w:bCs/>
        <w:color w:val="000000"/>
        <w:kern w:val="2"/>
        <w:sz w:val="18"/>
        <w:szCs w:val="18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57AEF" w:rsidRDefault="00857AEF">
    <w:pPr>
      <w:pStyle w:val="a4"/>
    </w:pPr>
    <w:r>
      <w:rPr>
        <w:noProof/>
      </w:rPr>
      <w:pict w14:anchorId="39D6AB4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08656" o:spid="_x0000_s2049" type="#_x0000_t136" style="position:absolute;margin-left:0;margin-top:0;width:597.4pt;height:89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Open Sans SemiBold&quot;;font-size:1pt" string="Cypress Confident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21pt;height:24pt" o:bullet="t">
        <v:imagedata r:id="rId1" o:title="LOGO 21x24"/>
      </v:shape>
    </w:pict>
  </w:numPicBullet>
  <w:abstractNum w:abstractNumId="0" w15:restartNumberingAfterBreak="0">
    <w:nsid w:val="05B7716F"/>
    <w:multiLevelType w:val="hybridMultilevel"/>
    <w:tmpl w:val="EB4C713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FDA4828"/>
    <w:multiLevelType w:val="hybridMultilevel"/>
    <w:tmpl w:val="F188980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C7E346F"/>
    <w:multiLevelType w:val="hybridMultilevel"/>
    <w:tmpl w:val="98ECFD0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2BB1084"/>
    <w:multiLevelType w:val="hybridMultilevel"/>
    <w:tmpl w:val="79B0B9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3536E71"/>
    <w:multiLevelType w:val="hybridMultilevel"/>
    <w:tmpl w:val="8C52AD8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14E40EB"/>
    <w:multiLevelType w:val="hybridMultilevel"/>
    <w:tmpl w:val="4F2E06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F264CAF"/>
    <w:multiLevelType w:val="hybridMultilevel"/>
    <w:tmpl w:val="33C6B880"/>
    <w:lvl w:ilvl="0" w:tplc="EDDA5CB8">
      <w:start w:val="1"/>
      <w:numFmt w:val="bullet"/>
      <w:lvlText w:val="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F771EF"/>
    <w:multiLevelType w:val="multilevel"/>
    <w:tmpl w:val="19DEDDD0"/>
    <w:lvl w:ilvl="0">
      <w:start w:val="1"/>
      <w:numFmt w:val="decimal"/>
      <w:pStyle w:val="1"/>
      <w:lvlText w:val="%1"/>
      <w:lvlJc w:val="left"/>
      <w:pPr>
        <w:ind w:left="425" w:hanging="425"/>
      </w:pPr>
    </w:lvl>
    <w:lvl w:ilvl="1">
      <w:start w:val="1"/>
      <w:numFmt w:val="decimal"/>
      <w:pStyle w:val="2"/>
      <w:lvlText w:val="%1.%2"/>
      <w:lvlJc w:val="left"/>
      <w:pPr>
        <w:ind w:left="992" w:hanging="567"/>
      </w:pPr>
    </w:lvl>
    <w:lvl w:ilvl="2">
      <w:start w:val="1"/>
      <w:numFmt w:val="decimal"/>
      <w:pStyle w:val="3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559" w:hanging="70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5"/>
      <w:lvlText w:val="%1.%2.%3.%4.%5"/>
      <w:lvlJc w:val="left"/>
      <w:pPr>
        <w:ind w:left="2551" w:hanging="85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56443600"/>
    <w:multiLevelType w:val="hybridMultilevel"/>
    <w:tmpl w:val="B9D0D22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3516C79"/>
    <w:multiLevelType w:val="hybridMultilevel"/>
    <w:tmpl w:val="1DD492E4"/>
    <w:lvl w:ilvl="0" w:tplc="D8C46FDE">
      <w:start w:val="1"/>
      <w:numFmt w:val="bullet"/>
      <w:pStyle w:val="a"/>
      <w:lvlText w:val=""/>
      <w:lvlPicBulletId w:val="0"/>
      <w:lvlJc w:val="left"/>
      <w:pPr>
        <w:ind w:left="1330" w:hanging="480"/>
      </w:pPr>
      <w:rPr>
        <w:rFonts w:ascii="Symbol" w:hAnsi="Symbol" w:hint="default"/>
        <w:color w:val="auto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371FC2"/>
    <w:multiLevelType w:val="hybridMultilevel"/>
    <w:tmpl w:val="158A906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0A7181C"/>
    <w:multiLevelType w:val="hybridMultilevel"/>
    <w:tmpl w:val="59EC36B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7"/>
  </w:num>
  <w:num w:numId="2">
    <w:abstractNumId w:val="9"/>
  </w:num>
  <w:num w:numId="3">
    <w:abstractNumId w:val="6"/>
  </w:num>
  <w:num w:numId="4">
    <w:abstractNumId w:val="8"/>
  </w:num>
  <w:num w:numId="5">
    <w:abstractNumId w:val="3"/>
  </w:num>
  <w:num w:numId="6">
    <w:abstractNumId w:val="4"/>
  </w:num>
  <w:num w:numId="7">
    <w:abstractNumId w:val="5"/>
  </w:num>
  <w:num w:numId="8">
    <w:abstractNumId w:val="1"/>
  </w:num>
  <w:num w:numId="9">
    <w:abstractNumId w:val="0"/>
  </w:num>
  <w:num w:numId="10">
    <w:abstractNumId w:val="11"/>
  </w:num>
  <w:num w:numId="11">
    <w:abstractNumId w:val="2"/>
  </w:num>
  <w:num w:numId="12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activeWritingStyle w:appName="MSWord" w:lang="en-US" w:vendorID="64" w:dllVersion="4096" w:nlCheck="1" w:checkStyle="0"/>
  <w:activeWritingStyle w:appName="MSWord" w:lang="en-US" w:vendorID="64" w:dllVersion="6" w:nlCheck="1" w:checkStyle="1"/>
  <w:activeWritingStyle w:appName="MSWord" w:lang="zh-TW" w:vendorID="64" w:dllVersion="0" w:nlCheck="1" w:checkStyle="1"/>
  <w:activeWritingStyle w:appName="MSWord" w:lang="zh-TW" w:vendorID="64" w:dllVersion="131077" w:nlCheck="1" w:checkStyle="1"/>
  <w:activeWritingStyle w:appName="MSWord" w:lang="en-US" w:vendorID="64" w:dllVersion="131078" w:nlCheck="1" w:checkStyle="1"/>
  <w:proofState w:spelling="clean" w:grammar="clean"/>
  <w:attachedTemplate r:id="rId1"/>
  <w:defaultTabStop w:val="480"/>
  <w:drawingGridHorizontalSpacing w:val="100"/>
  <w:drawingGridVerticalSpacing w:val="381"/>
  <w:displayHorizontalDrawingGridEvery w:val="0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3D9"/>
    <w:rsid w:val="0000217A"/>
    <w:rsid w:val="00003E38"/>
    <w:rsid w:val="00005594"/>
    <w:rsid w:val="000108FD"/>
    <w:rsid w:val="00025D9E"/>
    <w:rsid w:val="00034092"/>
    <w:rsid w:val="000366E6"/>
    <w:rsid w:val="0004293B"/>
    <w:rsid w:val="00047C3B"/>
    <w:rsid w:val="00051865"/>
    <w:rsid w:val="00063004"/>
    <w:rsid w:val="00063341"/>
    <w:rsid w:val="00063EF0"/>
    <w:rsid w:val="000663E6"/>
    <w:rsid w:val="000779EB"/>
    <w:rsid w:val="000868B5"/>
    <w:rsid w:val="0008723F"/>
    <w:rsid w:val="000876B1"/>
    <w:rsid w:val="00087FFB"/>
    <w:rsid w:val="000925EC"/>
    <w:rsid w:val="000963EC"/>
    <w:rsid w:val="000A19E0"/>
    <w:rsid w:val="000A5232"/>
    <w:rsid w:val="000A7C3E"/>
    <w:rsid w:val="000B09E4"/>
    <w:rsid w:val="000B75E6"/>
    <w:rsid w:val="000C7115"/>
    <w:rsid w:val="000F7137"/>
    <w:rsid w:val="001044BB"/>
    <w:rsid w:val="00114F85"/>
    <w:rsid w:val="00117EDB"/>
    <w:rsid w:val="001273CC"/>
    <w:rsid w:val="001370B7"/>
    <w:rsid w:val="00137629"/>
    <w:rsid w:val="001442E9"/>
    <w:rsid w:val="001538E0"/>
    <w:rsid w:val="00156803"/>
    <w:rsid w:val="0016355B"/>
    <w:rsid w:val="001767FF"/>
    <w:rsid w:val="0018315A"/>
    <w:rsid w:val="00183C0D"/>
    <w:rsid w:val="001A2487"/>
    <w:rsid w:val="001B19C3"/>
    <w:rsid w:val="001B3D48"/>
    <w:rsid w:val="001B7B6F"/>
    <w:rsid w:val="001C1837"/>
    <w:rsid w:val="001C4D9B"/>
    <w:rsid w:val="001C6A23"/>
    <w:rsid w:val="001C7AEA"/>
    <w:rsid w:val="001D1952"/>
    <w:rsid w:val="001D1B39"/>
    <w:rsid w:val="001D4E70"/>
    <w:rsid w:val="001D587D"/>
    <w:rsid w:val="001D5B0C"/>
    <w:rsid w:val="001E0129"/>
    <w:rsid w:val="001E1752"/>
    <w:rsid w:val="001E3E14"/>
    <w:rsid w:val="001F740A"/>
    <w:rsid w:val="00204D88"/>
    <w:rsid w:val="00207036"/>
    <w:rsid w:val="002128D5"/>
    <w:rsid w:val="00212F24"/>
    <w:rsid w:val="00213DD3"/>
    <w:rsid w:val="00213EAD"/>
    <w:rsid w:val="00217C12"/>
    <w:rsid w:val="00217C85"/>
    <w:rsid w:val="002254F7"/>
    <w:rsid w:val="002317C4"/>
    <w:rsid w:val="00235CCD"/>
    <w:rsid w:val="00236F73"/>
    <w:rsid w:val="00246854"/>
    <w:rsid w:val="00253427"/>
    <w:rsid w:val="00295E7C"/>
    <w:rsid w:val="002A0C86"/>
    <w:rsid w:val="002A4E54"/>
    <w:rsid w:val="002B4988"/>
    <w:rsid w:val="002C557A"/>
    <w:rsid w:val="002D726D"/>
    <w:rsid w:val="002E5031"/>
    <w:rsid w:val="002E756C"/>
    <w:rsid w:val="002F35FE"/>
    <w:rsid w:val="002F4751"/>
    <w:rsid w:val="003044C1"/>
    <w:rsid w:val="003070D8"/>
    <w:rsid w:val="003079AB"/>
    <w:rsid w:val="00310104"/>
    <w:rsid w:val="00310601"/>
    <w:rsid w:val="00310B5E"/>
    <w:rsid w:val="003167C7"/>
    <w:rsid w:val="00316BDF"/>
    <w:rsid w:val="0032190A"/>
    <w:rsid w:val="00321F73"/>
    <w:rsid w:val="003433B9"/>
    <w:rsid w:val="00353E40"/>
    <w:rsid w:val="00357B60"/>
    <w:rsid w:val="003604C1"/>
    <w:rsid w:val="003669CB"/>
    <w:rsid w:val="00366BEB"/>
    <w:rsid w:val="0037264F"/>
    <w:rsid w:val="00372D63"/>
    <w:rsid w:val="00374CE2"/>
    <w:rsid w:val="00377C8B"/>
    <w:rsid w:val="003824A5"/>
    <w:rsid w:val="00390AE4"/>
    <w:rsid w:val="0039280E"/>
    <w:rsid w:val="003937E6"/>
    <w:rsid w:val="00397467"/>
    <w:rsid w:val="003B5B5C"/>
    <w:rsid w:val="003B6C73"/>
    <w:rsid w:val="003C09F7"/>
    <w:rsid w:val="003C24F6"/>
    <w:rsid w:val="003C3112"/>
    <w:rsid w:val="003D0B5B"/>
    <w:rsid w:val="003D36D1"/>
    <w:rsid w:val="003E05B3"/>
    <w:rsid w:val="003E19FB"/>
    <w:rsid w:val="003E2B88"/>
    <w:rsid w:val="003F7E1C"/>
    <w:rsid w:val="004038EB"/>
    <w:rsid w:val="0040637D"/>
    <w:rsid w:val="00411819"/>
    <w:rsid w:val="004126DE"/>
    <w:rsid w:val="0041399A"/>
    <w:rsid w:val="00420677"/>
    <w:rsid w:val="00426BEB"/>
    <w:rsid w:val="0044544A"/>
    <w:rsid w:val="004467EE"/>
    <w:rsid w:val="00453597"/>
    <w:rsid w:val="00454502"/>
    <w:rsid w:val="00455C20"/>
    <w:rsid w:val="00461AF9"/>
    <w:rsid w:val="00462D7B"/>
    <w:rsid w:val="00472729"/>
    <w:rsid w:val="004773FA"/>
    <w:rsid w:val="0048146A"/>
    <w:rsid w:val="0048415C"/>
    <w:rsid w:val="00485206"/>
    <w:rsid w:val="00493299"/>
    <w:rsid w:val="004A10CB"/>
    <w:rsid w:val="004A3B66"/>
    <w:rsid w:val="004C479E"/>
    <w:rsid w:val="004C549D"/>
    <w:rsid w:val="004C6D37"/>
    <w:rsid w:val="004D2966"/>
    <w:rsid w:val="004D624E"/>
    <w:rsid w:val="004E194E"/>
    <w:rsid w:val="004F3820"/>
    <w:rsid w:val="004F3871"/>
    <w:rsid w:val="004F3E62"/>
    <w:rsid w:val="004F4067"/>
    <w:rsid w:val="004F4A46"/>
    <w:rsid w:val="005060AE"/>
    <w:rsid w:val="005073D9"/>
    <w:rsid w:val="005145D6"/>
    <w:rsid w:val="005239F9"/>
    <w:rsid w:val="005363C6"/>
    <w:rsid w:val="005366B6"/>
    <w:rsid w:val="005405EB"/>
    <w:rsid w:val="0054409F"/>
    <w:rsid w:val="0055194C"/>
    <w:rsid w:val="00552CBC"/>
    <w:rsid w:val="00555C9C"/>
    <w:rsid w:val="005640A7"/>
    <w:rsid w:val="00567C73"/>
    <w:rsid w:val="005712CE"/>
    <w:rsid w:val="00572D0B"/>
    <w:rsid w:val="0057315E"/>
    <w:rsid w:val="0057484F"/>
    <w:rsid w:val="0058313C"/>
    <w:rsid w:val="005A42A3"/>
    <w:rsid w:val="005A6CD7"/>
    <w:rsid w:val="005B77E9"/>
    <w:rsid w:val="005C00F8"/>
    <w:rsid w:val="005C270B"/>
    <w:rsid w:val="005D48B7"/>
    <w:rsid w:val="005E76B4"/>
    <w:rsid w:val="005F2E38"/>
    <w:rsid w:val="005F52C4"/>
    <w:rsid w:val="005F6E53"/>
    <w:rsid w:val="006030F4"/>
    <w:rsid w:val="00613B21"/>
    <w:rsid w:val="00621EC6"/>
    <w:rsid w:val="00625175"/>
    <w:rsid w:val="00632EC5"/>
    <w:rsid w:val="00636FDC"/>
    <w:rsid w:val="0064221B"/>
    <w:rsid w:val="00645B54"/>
    <w:rsid w:val="00653B02"/>
    <w:rsid w:val="00653F3F"/>
    <w:rsid w:val="00657B7A"/>
    <w:rsid w:val="006641B6"/>
    <w:rsid w:val="006645BA"/>
    <w:rsid w:val="006755F4"/>
    <w:rsid w:val="00675ADF"/>
    <w:rsid w:val="00677617"/>
    <w:rsid w:val="0067785C"/>
    <w:rsid w:val="00693BE5"/>
    <w:rsid w:val="006B423C"/>
    <w:rsid w:val="006C7082"/>
    <w:rsid w:val="006E22BB"/>
    <w:rsid w:val="006E3EA9"/>
    <w:rsid w:val="006E4832"/>
    <w:rsid w:val="006E5301"/>
    <w:rsid w:val="006F2313"/>
    <w:rsid w:val="006F6C6E"/>
    <w:rsid w:val="007020E7"/>
    <w:rsid w:val="007022B0"/>
    <w:rsid w:val="00702F41"/>
    <w:rsid w:val="00713746"/>
    <w:rsid w:val="00714207"/>
    <w:rsid w:val="00716565"/>
    <w:rsid w:val="00717C2B"/>
    <w:rsid w:val="0072188A"/>
    <w:rsid w:val="00722502"/>
    <w:rsid w:val="00722EE9"/>
    <w:rsid w:val="0072383B"/>
    <w:rsid w:val="00736F04"/>
    <w:rsid w:val="00745223"/>
    <w:rsid w:val="00757020"/>
    <w:rsid w:val="007608DF"/>
    <w:rsid w:val="007615BD"/>
    <w:rsid w:val="0077025B"/>
    <w:rsid w:val="00772914"/>
    <w:rsid w:val="007826E3"/>
    <w:rsid w:val="007869A4"/>
    <w:rsid w:val="00790F9E"/>
    <w:rsid w:val="00792A9B"/>
    <w:rsid w:val="007955F8"/>
    <w:rsid w:val="00796C1E"/>
    <w:rsid w:val="007A74FA"/>
    <w:rsid w:val="007B49D8"/>
    <w:rsid w:val="007C047D"/>
    <w:rsid w:val="007C650F"/>
    <w:rsid w:val="007D54E7"/>
    <w:rsid w:val="007D6FCD"/>
    <w:rsid w:val="007E0B83"/>
    <w:rsid w:val="007E6B2F"/>
    <w:rsid w:val="007F2EDF"/>
    <w:rsid w:val="00800BB6"/>
    <w:rsid w:val="00801791"/>
    <w:rsid w:val="00805C4A"/>
    <w:rsid w:val="00807CAF"/>
    <w:rsid w:val="00832A15"/>
    <w:rsid w:val="00837291"/>
    <w:rsid w:val="008400FB"/>
    <w:rsid w:val="0085741B"/>
    <w:rsid w:val="00857AEF"/>
    <w:rsid w:val="00864B6B"/>
    <w:rsid w:val="0089226B"/>
    <w:rsid w:val="008A2ACC"/>
    <w:rsid w:val="008A7579"/>
    <w:rsid w:val="008B0406"/>
    <w:rsid w:val="008B0BD3"/>
    <w:rsid w:val="008B72BE"/>
    <w:rsid w:val="008C5897"/>
    <w:rsid w:val="008D6E61"/>
    <w:rsid w:val="008E0AAD"/>
    <w:rsid w:val="008E0E9E"/>
    <w:rsid w:val="008E10EF"/>
    <w:rsid w:val="008E2D4F"/>
    <w:rsid w:val="008E5567"/>
    <w:rsid w:val="008E753F"/>
    <w:rsid w:val="009014A1"/>
    <w:rsid w:val="00902A56"/>
    <w:rsid w:val="009040FA"/>
    <w:rsid w:val="00911B07"/>
    <w:rsid w:val="009130AE"/>
    <w:rsid w:val="0092532B"/>
    <w:rsid w:val="00934093"/>
    <w:rsid w:val="00935AF8"/>
    <w:rsid w:val="00945CF7"/>
    <w:rsid w:val="00946F77"/>
    <w:rsid w:val="00947FE5"/>
    <w:rsid w:val="0095094B"/>
    <w:rsid w:val="009513BD"/>
    <w:rsid w:val="00952512"/>
    <w:rsid w:val="009601FA"/>
    <w:rsid w:val="009726EC"/>
    <w:rsid w:val="00982495"/>
    <w:rsid w:val="009A7453"/>
    <w:rsid w:val="009C1FD1"/>
    <w:rsid w:val="009C358D"/>
    <w:rsid w:val="009C6432"/>
    <w:rsid w:val="009C6E3D"/>
    <w:rsid w:val="009D1699"/>
    <w:rsid w:val="009E4633"/>
    <w:rsid w:val="009E6120"/>
    <w:rsid w:val="009E680B"/>
    <w:rsid w:val="009F24BF"/>
    <w:rsid w:val="009F5ECF"/>
    <w:rsid w:val="00A06995"/>
    <w:rsid w:val="00A07293"/>
    <w:rsid w:val="00A107CF"/>
    <w:rsid w:val="00A16ED4"/>
    <w:rsid w:val="00A17ED7"/>
    <w:rsid w:val="00A229B0"/>
    <w:rsid w:val="00A232FC"/>
    <w:rsid w:val="00A25423"/>
    <w:rsid w:val="00A350A0"/>
    <w:rsid w:val="00A40CF4"/>
    <w:rsid w:val="00A43D82"/>
    <w:rsid w:val="00A47A51"/>
    <w:rsid w:val="00A56208"/>
    <w:rsid w:val="00A665B2"/>
    <w:rsid w:val="00A6702A"/>
    <w:rsid w:val="00A81EF5"/>
    <w:rsid w:val="00A85D81"/>
    <w:rsid w:val="00A96CBA"/>
    <w:rsid w:val="00A97453"/>
    <w:rsid w:val="00AA2FF2"/>
    <w:rsid w:val="00AA38D2"/>
    <w:rsid w:val="00AB3C01"/>
    <w:rsid w:val="00AB5778"/>
    <w:rsid w:val="00AD2691"/>
    <w:rsid w:val="00AD5EE3"/>
    <w:rsid w:val="00AE7C22"/>
    <w:rsid w:val="00AF02F9"/>
    <w:rsid w:val="00AF7FF3"/>
    <w:rsid w:val="00B053A3"/>
    <w:rsid w:val="00B17406"/>
    <w:rsid w:val="00B1764F"/>
    <w:rsid w:val="00B24460"/>
    <w:rsid w:val="00B25599"/>
    <w:rsid w:val="00B26E12"/>
    <w:rsid w:val="00B3119B"/>
    <w:rsid w:val="00B3771D"/>
    <w:rsid w:val="00B461EB"/>
    <w:rsid w:val="00B50F90"/>
    <w:rsid w:val="00B542FC"/>
    <w:rsid w:val="00B56147"/>
    <w:rsid w:val="00B56314"/>
    <w:rsid w:val="00B61E90"/>
    <w:rsid w:val="00B62DD0"/>
    <w:rsid w:val="00B66215"/>
    <w:rsid w:val="00B71C76"/>
    <w:rsid w:val="00B92E09"/>
    <w:rsid w:val="00BC0734"/>
    <w:rsid w:val="00BC2C2B"/>
    <w:rsid w:val="00BD216D"/>
    <w:rsid w:val="00BD4C25"/>
    <w:rsid w:val="00BE3126"/>
    <w:rsid w:val="00BF03F1"/>
    <w:rsid w:val="00BF4808"/>
    <w:rsid w:val="00C02B6E"/>
    <w:rsid w:val="00C036A7"/>
    <w:rsid w:val="00C04678"/>
    <w:rsid w:val="00C05660"/>
    <w:rsid w:val="00C36A06"/>
    <w:rsid w:val="00C434A1"/>
    <w:rsid w:val="00C47140"/>
    <w:rsid w:val="00C667D1"/>
    <w:rsid w:val="00C704C1"/>
    <w:rsid w:val="00C81510"/>
    <w:rsid w:val="00C81973"/>
    <w:rsid w:val="00C84D05"/>
    <w:rsid w:val="00C91642"/>
    <w:rsid w:val="00C921D3"/>
    <w:rsid w:val="00C9226D"/>
    <w:rsid w:val="00C96687"/>
    <w:rsid w:val="00C973D8"/>
    <w:rsid w:val="00CA3908"/>
    <w:rsid w:val="00CA6754"/>
    <w:rsid w:val="00CB102F"/>
    <w:rsid w:val="00CB1DBE"/>
    <w:rsid w:val="00CB45E5"/>
    <w:rsid w:val="00CC1B4D"/>
    <w:rsid w:val="00CC530F"/>
    <w:rsid w:val="00CC5C8B"/>
    <w:rsid w:val="00CC5E16"/>
    <w:rsid w:val="00CD2791"/>
    <w:rsid w:val="00CD7DF1"/>
    <w:rsid w:val="00CF013A"/>
    <w:rsid w:val="00CF22BB"/>
    <w:rsid w:val="00CF57FA"/>
    <w:rsid w:val="00CF5F48"/>
    <w:rsid w:val="00D02100"/>
    <w:rsid w:val="00D03027"/>
    <w:rsid w:val="00D041A9"/>
    <w:rsid w:val="00D07B65"/>
    <w:rsid w:val="00D12326"/>
    <w:rsid w:val="00D14083"/>
    <w:rsid w:val="00D21711"/>
    <w:rsid w:val="00D32DBF"/>
    <w:rsid w:val="00D333CA"/>
    <w:rsid w:val="00D3474B"/>
    <w:rsid w:val="00D400CE"/>
    <w:rsid w:val="00D45F41"/>
    <w:rsid w:val="00D51873"/>
    <w:rsid w:val="00D56589"/>
    <w:rsid w:val="00D65954"/>
    <w:rsid w:val="00D80C8C"/>
    <w:rsid w:val="00D8296D"/>
    <w:rsid w:val="00D87A74"/>
    <w:rsid w:val="00D960A3"/>
    <w:rsid w:val="00DA323D"/>
    <w:rsid w:val="00DA33EC"/>
    <w:rsid w:val="00DB71B6"/>
    <w:rsid w:val="00DD0FE9"/>
    <w:rsid w:val="00DE0ED3"/>
    <w:rsid w:val="00DE51B3"/>
    <w:rsid w:val="00DE7536"/>
    <w:rsid w:val="00DE7D9E"/>
    <w:rsid w:val="00E02D8C"/>
    <w:rsid w:val="00E05C2A"/>
    <w:rsid w:val="00E10A5D"/>
    <w:rsid w:val="00E11307"/>
    <w:rsid w:val="00E134AA"/>
    <w:rsid w:val="00E16119"/>
    <w:rsid w:val="00E17C87"/>
    <w:rsid w:val="00E25F84"/>
    <w:rsid w:val="00E42758"/>
    <w:rsid w:val="00E45ED9"/>
    <w:rsid w:val="00E666A7"/>
    <w:rsid w:val="00E736F7"/>
    <w:rsid w:val="00E75CD2"/>
    <w:rsid w:val="00E91582"/>
    <w:rsid w:val="00E91A61"/>
    <w:rsid w:val="00EA6208"/>
    <w:rsid w:val="00EB1078"/>
    <w:rsid w:val="00EB15B2"/>
    <w:rsid w:val="00EB39AE"/>
    <w:rsid w:val="00EB515E"/>
    <w:rsid w:val="00EB5394"/>
    <w:rsid w:val="00EC4417"/>
    <w:rsid w:val="00EC6E66"/>
    <w:rsid w:val="00ED15FF"/>
    <w:rsid w:val="00ED19C2"/>
    <w:rsid w:val="00EE11F1"/>
    <w:rsid w:val="00EE14F9"/>
    <w:rsid w:val="00EE4F8B"/>
    <w:rsid w:val="00EE78C0"/>
    <w:rsid w:val="00F01EE3"/>
    <w:rsid w:val="00F0327C"/>
    <w:rsid w:val="00F32738"/>
    <w:rsid w:val="00F45469"/>
    <w:rsid w:val="00F479E2"/>
    <w:rsid w:val="00F60FB3"/>
    <w:rsid w:val="00F67C91"/>
    <w:rsid w:val="00F74B61"/>
    <w:rsid w:val="00F75120"/>
    <w:rsid w:val="00F9616C"/>
    <w:rsid w:val="00FA128A"/>
    <w:rsid w:val="00FB33BA"/>
    <w:rsid w:val="00FC0FDB"/>
    <w:rsid w:val="00FE047C"/>
    <w:rsid w:val="00FE3DC8"/>
    <w:rsid w:val="00FE6408"/>
    <w:rsid w:val="00FF1A5B"/>
    <w:rsid w:val="00FF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E38D7F5F-8C7F-4978-8AA1-F24D76ED3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ind" w:eastAsia="Noto Sans CJK TC" w:hAnsi="Hind" w:cs="Times New Roman (本文 CS 字型)"/>
        <w:kern w:val="2"/>
        <w:sz w:val="28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B0406"/>
    <w:pPr>
      <w:spacing w:before="15" w:after="15"/>
    </w:pPr>
    <w:rPr>
      <w:rFonts w:ascii="Open Sans" w:eastAsia="微軟正黑體" w:hAnsi="Open Sans" w:cs="Open Sans"/>
      <w:kern w:val="0"/>
      <w:sz w:val="20"/>
    </w:rPr>
  </w:style>
  <w:style w:type="paragraph" w:styleId="1">
    <w:name w:val="heading 1"/>
    <w:basedOn w:val="a0"/>
    <w:next w:val="a0"/>
    <w:link w:val="10"/>
    <w:autoRedefine/>
    <w:uiPriority w:val="9"/>
    <w:qFormat/>
    <w:rsid w:val="00EB1078"/>
    <w:pPr>
      <w:numPr>
        <w:numId w:val="1"/>
      </w:numPr>
      <w:snapToGrid w:val="0"/>
      <w:spacing w:beforeLines="180" w:before="180" w:after="60"/>
      <w:outlineLvl w:val="0"/>
    </w:pPr>
    <w:rPr>
      <w:b/>
      <w:caps/>
      <w:color w:val="006780" w:themeColor="text2"/>
      <w:spacing w:val="15"/>
      <w:kern w:val="2"/>
      <w:sz w:val="36"/>
      <w:szCs w:val="2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EE14F9"/>
    <w:pPr>
      <w:numPr>
        <w:ilvl w:val="1"/>
        <w:numId w:val="1"/>
      </w:numPr>
      <w:snapToGrid w:val="0"/>
      <w:spacing w:before="180" w:after="60"/>
      <w:outlineLvl w:val="1"/>
    </w:pPr>
    <w:rPr>
      <w:b/>
      <w:color w:val="006780" w:themeColor="text2"/>
      <w:spacing w:val="15"/>
      <w:kern w:val="2"/>
      <w:sz w:val="32"/>
    </w:rPr>
  </w:style>
  <w:style w:type="paragraph" w:styleId="3">
    <w:name w:val="heading 3"/>
    <w:basedOn w:val="a0"/>
    <w:next w:val="a0"/>
    <w:link w:val="30"/>
    <w:autoRedefine/>
    <w:uiPriority w:val="9"/>
    <w:unhideWhenUsed/>
    <w:qFormat/>
    <w:rsid w:val="005A42A3"/>
    <w:pPr>
      <w:numPr>
        <w:ilvl w:val="2"/>
        <w:numId w:val="1"/>
      </w:numPr>
      <w:snapToGrid w:val="0"/>
      <w:spacing w:before="180" w:after="60"/>
      <w:outlineLvl w:val="2"/>
    </w:pPr>
    <w:rPr>
      <w:b/>
      <w:color w:val="006780" w:themeColor="text2"/>
      <w:spacing w:val="15"/>
      <w:kern w:val="2"/>
      <w:sz w:val="28"/>
      <w:szCs w:val="28"/>
    </w:rPr>
  </w:style>
  <w:style w:type="paragraph" w:styleId="4">
    <w:name w:val="heading 4"/>
    <w:basedOn w:val="3"/>
    <w:link w:val="40"/>
    <w:autoRedefine/>
    <w:uiPriority w:val="9"/>
    <w:unhideWhenUsed/>
    <w:qFormat/>
    <w:rsid w:val="00310B5E"/>
    <w:pPr>
      <w:numPr>
        <w:ilvl w:val="0"/>
        <w:numId w:val="0"/>
      </w:numPr>
      <w:snapToGrid/>
      <w:spacing w:before="15" w:after="15"/>
      <w:jc w:val="both"/>
      <w:outlineLvl w:val="3"/>
    </w:pPr>
    <w:rPr>
      <w:b w:val="0"/>
      <w:color w:val="auto"/>
      <w:spacing w:val="0"/>
      <w:kern w:val="0"/>
      <w:sz w:val="20"/>
      <w:szCs w:val="24"/>
    </w:rPr>
  </w:style>
  <w:style w:type="paragraph" w:styleId="5">
    <w:name w:val="heading 5"/>
    <w:basedOn w:val="a0"/>
    <w:next w:val="a0"/>
    <w:link w:val="50"/>
    <w:autoRedefine/>
    <w:uiPriority w:val="9"/>
    <w:unhideWhenUsed/>
    <w:qFormat/>
    <w:rsid w:val="000A19E0"/>
    <w:pPr>
      <w:keepNext/>
      <w:numPr>
        <w:ilvl w:val="4"/>
        <w:numId w:val="1"/>
      </w:numPr>
      <w:adjustRightInd w:val="0"/>
      <w:snapToGrid w:val="0"/>
      <w:spacing w:before="90" w:after="90"/>
      <w:outlineLvl w:val="4"/>
    </w:pPr>
    <w:rPr>
      <w:rFonts w:asciiTheme="majorHAnsi" w:hAnsiTheme="majorHAnsi" w:cstheme="majorBidi"/>
      <w:szCs w:val="36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63004"/>
    <w:pPr>
      <w:keepNext/>
      <w:spacing w:line="720" w:lineRule="auto"/>
      <w:ind w:leftChars="200" w:left="200"/>
      <w:outlineLvl w:val="5"/>
    </w:pPr>
    <w:rPr>
      <w:rFonts w:asciiTheme="majorHAnsi" w:eastAsiaTheme="majorEastAsia" w:hAnsiTheme="majorHAnsi" w:cstheme="majorBidi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A47A51"/>
    <w:pPr>
      <w:tabs>
        <w:tab w:val="center" w:pos="4153"/>
        <w:tab w:val="right" w:pos="8306"/>
      </w:tabs>
      <w:snapToGrid w:val="0"/>
    </w:pPr>
    <w:rPr>
      <w:szCs w:val="20"/>
    </w:rPr>
  </w:style>
  <w:style w:type="character" w:customStyle="1" w:styleId="a5">
    <w:name w:val="頁首 字元"/>
    <w:basedOn w:val="a1"/>
    <w:link w:val="a4"/>
    <w:uiPriority w:val="99"/>
    <w:rsid w:val="00A47A51"/>
    <w:rPr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A47A51"/>
    <w:pPr>
      <w:tabs>
        <w:tab w:val="center" w:pos="4153"/>
        <w:tab w:val="right" w:pos="8306"/>
      </w:tabs>
      <w:snapToGrid w:val="0"/>
    </w:pPr>
    <w:rPr>
      <w:szCs w:val="20"/>
    </w:rPr>
  </w:style>
  <w:style w:type="character" w:customStyle="1" w:styleId="a7">
    <w:name w:val="頁尾 字元"/>
    <w:basedOn w:val="a1"/>
    <w:link w:val="a6"/>
    <w:uiPriority w:val="99"/>
    <w:rsid w:val="00A47A51"/>
    <w:rPr>
      <w:sz w:val="20"/>
      <w:szCs w:val="20"/>
    </w:rPr>
  </w:style>
  <w:style w:type="paragraph" w:styleId="a8">
    <w:name w:val="Balloon Text"/>
    <w:basedOn w:val="a0"/>
    <w:link w:val="a9"/>
    <w:uiPriority w:val="99"/>
    <w:semiHidden/>
    <w:unhideWhenUsed/>
    <w:rsid w:val="00A47A51"/>
    <w:rPr>
      <w:rFonts w:ascii="新細明體" w:eastAsia="新細明體"/>
      <w:sz w:val="18"/>
      <w:szCs w:val="18"/>
    </w:rPr>
  </w:style>
  <w:style w:type="character" w:customStyle="1" w:styleId="a9">
    <w:name w:val="註解方塊文字 字元"/>
    <w:basedOn w:val="a1"/>
    <w:link w:val="a8"/>
    <w:uiPriority w:val="99"/>
    <w:semiHidden/>
    <w:rsid w:val="00A47A51"/>
    <w:rPr>
      <w:rFonts w:ascii="新細明體" w:eastAsia="新細明體"/>
      <w:sz w:val="18"/>
      <w:szCs w:val="18"/>
    </w:rPr>
  </w:style>
  <w:style w:type="character" w:styleId="aa">
    <w:name w:val="Hyperlink"/>
    <w:basedOn w:val="a1"/>
    <w:uiPriority w:val="99"/>
    <w:unhideWhenUsed/>
    <w:rsid w:val="001F740A"/>
    <w:rPr>
      <w:color w:val="4BACC6" w:themeColor="hyperlink"/>
      <w:u w:val="single"/>
    </w:rPr>
  </w:style>
  <w:style w:type="character" w:customStyle="1" w:styleId="11">
    <w:name w:val="未解析的提及1"/>
    <w:basedOn w:val="a1"/>
    <w:uiPriority w:val="99"/>
    <w:semiHidden/>
    <w:unhideWhenUsed/>
    <w:rsid w:val="001F740A"/>
    <w:rPr>
      <w:color w:val="605E5C"/>
      <w:shd w:val="clear" w:color="auto" w:fill="E1DFDD"/>
    </w:rPr>
  </w:style>
  <w:style w:type="table" w:styleId="ab">
    <w:name w:val="Table Grid"/>
    <w:basedOn w:val="a2"/>
    <w:uiPriority w:val="39"/>
    <w:rsid w:val="004139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link w:val="1"/>
    <w:uiPriority w:val="9"/>
    <w:rsid w:val="0058313C"/>
    <w:rPr>
      <w:rFonts w:ascii="Open Sans" w:eastAsia="微軟正黑體" w:hAnsi="Open Sans" w:cs="Open Sans"/>
      <w:b/>
      <w:caps/>
      <w:color w:val="006780" w:themeColor="text2"/>
      <w:spacing w:val="15"/>
      <w:sz w:val="36"/>
      <w:szCs w:val="22"/>
    </w:rPr>
  </w:style>
  <w:style w:type="character" w:customStyle="1" w:styleId="20">
    <w:name w:val="標題 2 字元"/>
    <w:link w:val="2"/>
    <w:uiPriority w:val="9"/>
    <w:rsid w:val="00EE14F9"/>
    <w:rPr>
      <w:rFonts w:ascii="Open Sans" w:eastAsia="微軟正黑體" w:hAnsi="Open Sans" w:cs="Open Sans"/>
      <w:b/>
      <w:color w:val="006780" w:themeColor="text2"/>
      <w:spacing w:val="15"/>
      <w:sz w:val="32"/>
    </w:rPr>
  </w:style>
  <w:style w:type="character" w:customStyle="1" w:styleId="30">
    <w:name w:val="標題 3 字元"/>
    <w:link w:val="3"/>
    <w:uiPriority w:val="9"/>
    <w:rsid w:val="005A42A3"/>
    <w:rPr>
      <w:rFonts w:ascii="Open Sans" w:eastAsia="微軟正黑體" w:hAnsi="Open Sans" w:cs="Open Sans"/>
      <w:b/>
      <w:color w:val="006780" w:themeColor="text2"/>
      <w:spacing w:val="15"/>
      <w:szCs w:val="28"/>
    </w:rPr>
  </w:style>
  <w:style w:type="character" w:customStyle="1" w:styleId="40">
    <w:name w:val="標題 4 字元"/>
    <w:link w:val="4"/>
    <w:uiPriority w:val="9"/>
    <w:rsid w:val="00310B5E"/>
    <w:rPr>
      <w:rFonts w:ascii="Open Sans" w:eastAsia="微軟正黑體" w:hAnsi="Open Sans" w:cs="Open Sans"/>
      <w:kern w:val="0"/>
      <w:sz w:val="20"/>
    </w:rPr>
  </w:style>
  <w:style w:type="paragraph" w:styleId="ac">
    <w:name w:val="Title"/>
    <w:basedOn w:val="a0"/>
    <w:next w:val="a0"/>
    <w:link w:val="ad"/>
    <w:uiPriority w:val="10"/>
    <w:qFormat/>
    <w:rsid w:val="000B09E4"/>
    <w:pPr>
      <w:snapToGrid w:val="0"/>
      <w:spacing w:before="0" w:after="0"/>
    </w:pPr>
    <w:rPr>
      <w:rFonts w:cs="Times New Roman"/>
      <w:b/>
      <w:color w:val="006780" w:themeColor="text2"/>
      <w:spacing w:val="10"/>
      <w:kern w:val="2"/>
      <w:sz w:val="52"/>
      <w:szCs w:val="52"/>
    </w:rPr>
  </w:style>
  <w:style w:type="character" w:customStyle="1" w:styleId="ad">
    <w:name w:val="標題 字元"/>
    <w:link w:val="ac"/>
    <w:uiPriority w:val="10"/>
    <w:rsid w:val="000B09E4"/>
    <w:rPr>
      <w:rFonts w:ascii="Open Sans" w:eastAsia="微軟正黑體" w:hAnsi="Open Sans" w:cs="Times New Roman"/>
      <w:b/>
      <w:color w:val="006780" w:themeColor="text2"/>
      <w:spacing w:val="10"/>
      <w:sz w:val="52"/>
      <w:szCs w:val="52"/>
    </w:rPr>
  </w:style>
  <w:style w:type="paragraph" w:styleId="ae">
    <w:name w:val="Subtitle"/>
    <w:basedOn w:val="a0"/>
    <w:next w:val="a0"/>
    <w:link w:val="af"/>
    <w:autoRedefine/>
    <w:uiPriority w:val="11"/>
    <w:qFormat/>
    <w:rsid w:val="00EE4F8B"/>
    <w:pPr>
      <w:spacing w:before="0"/>
      <w:jc w:val="right"/>
    </w:pPr>
    <w:rPr>
      <w:rFonts w:eastAsia="新細明體"/>
      <w:b/>
      <w:bCs/>
      <w:caps/>
      <w:color w:val="000000"/>
      <w:spacing w:val="10"/>
      <w:kern w:val="2"/>
      <w:sz w:val="28"/>
      <w:szCs w:val="20"/>
    </w:rPr>
  </w:style>
  <w:style w:type="character" w:customStyle="1" w:styleId="af">
    <w:name w:val="副標題 字元"/>
    <w:link w:val="ae"/>
    <w:uiPriority w:val="11"/>
    <w:rsid w:val="00EE4F8B"/>
    <w:rPr>
      <w:rFonts w:ascii="Open Sans" w:eastAsia="新細明體" w:hAnsi="Open Sans" w:cs="Open Sans"/>
      <w:b/>
      <w:bCs/>
      <w:caps/>
      <w:color w:val="000000"/>
      <w:spacing w:val="10"/>
      <w:szCs w:val="20"/>
    </w:rPr>
  </w:style>
  <w:style w:type="paragraph" w:styleId="a">
    <w:name w:val="List Paragraph"/>
    <w:basedOn w:val="a0"/>
    <w:link w:val="af0"/>
    <w:autoRedefine/>
    <w:uiPriority w:val="34"/>
    <w:qFormat/>
    <w:rsid w:val="001B3D48"/>
    <w:pPr>
      <w:numPr>
        <w:numId w:val="2"/>
      </w:numPr>
      <w:spacing w:before="60" w:after="60"/>
    </w:pPr>
    <w:rPr>
      <w:bCs/>
    </w:rPr>
  </w:style>
  <w:style w:type="paragraph" w:styleId="af1">
    <w:name w:val="No Spacing"/>
    <w:aliases w:val="內文無間距"/>
    <w:basedOn w:val="a0"/>
    <w:link w:val="af2"/>
    <w:autoRedefine/>
    <w:uiPriority w:val="1"/>
    <w:qFormat/>
    <w:rsid w:val="006F6C6E"/>
    <w:pPr>
      <w:spacing w:before="0" w:after="0"/>
      <w:ind w:right="136"/>
      <w:jc w:val="right"/>
    </w:pPr>
    <w:rPr>
      <w:color w:val="595959" w:themeColor="text1" w:themeTint="A6"/>
      <w:kern w:val="2"/>
      <w:szCs w:val="20"/>
    </w:rPr>
  </w:style>
  <w:style w:type="character" w:customStyle="1" w:styleId="af2">
    <w:name w:val="無間距 字元"/>
    <w:aliases w:val="內文無間距 字元"/>
    <w:basedOn w:val="a1"/>
    <w:link w:val="af1"/>
    <w:uiPriority w:val="1"/>
    <w:rsid w:val="006F6C6E"/>
    <w:rPr>
      <w:rFonts w:ascii="Open Sans" w:eastAsia="微軟正黑體" w:hAnsi="Open Sans" w:cs="Open Sans"/>
      <w:color w:val="595959" w:themeColor="text1" w:themeTint="A6"/>
      <w:sz w:val="20"/>
      <w:szCs w:val="20"/>
    </w:rPr>
  </w:style>
  <w:style w:type="character" w:customStyle="1" w:styleId="50">
    <w:name w:val="標題 5 字元"/>
    <w:basedOn w:val="a1"/>
    <w:link w:val="5"/>
    <w:uiPriority w:val="9"/>
    <w:rsid w:val="000A19E0"/>
    <w:rPr>
      <w:rFonts w:asciiTheme="majorHAnsi" w:eastAsia="微軟正黑體" w:hAnsiTheme="majorHAnsi" w:cstheme="majorBidi"/>
      <w:kern w:val="0"/>
      <w:sz w:val="20"/>
      <w:szCs w:val="36"/>
    </w:rPr>
  </w:style>
  <w:style w:type="character" w:styleId="af3">
    <w:name w:val="Placeholder Text"/>
    <w:basedOn w:val="a1"/>
    <w:uiPriority w:val="99"/>
    <w:semiHidden/>
    <w:rsid w:val="009E680B"/>
    <w:rPr>
      <w:color w:val="808080"/>
    </w:rPr>
  </w:style>
  <w:style w:type="character" w:customStyle="1" w:styleId="60">
    <w:name w:val="標題 6 字元"/>
    <w:basedOn w:val="a1"/>
    <w:link w:val="6"/>
    <w:uiPriority w:val="9"/>
    <w:semiHidden/>
    <w:rsid w:val="00063004"/>
    <w:rPr>
      <w:rFonts w:asciiTheme="majorHAnsi" w:eastAsiaTheme="majorEastAsia" w:hAnsiTheme="majorHAnsi" w:cstheme="majorBidi"/>
      <w:kern w:val="0"/>
      <w:sz w:val="24"/>
      <w:szCs w:val="36"/>
    </w:rPr>
  </w:style>
  <w:style w:type="character" w:styleId="af4">
    <w:name w:val="Strong"/>
    <w:basedOn w:val="a1"/>
    <w:uiPriority w:val="22"/>
    <w:qFormat/>
    <w:rsid w:val="00BD216D"/>
    <w:rPr>
      <w:b/>
      <w:bCs/>
    </w:rPr>
  </w:style>
  <w:style w:type="character" w:styleId="af5">
    <w:name w:val="Intense Reference"/>
    <w:basedOn w:val="a1"/>
    <w:uiPriority w:val="32"/>
    <w:qFormat/>
    <w:rsid w:val="00BD216D"/>
    <w:rPr>
      <w:b/>
      <w:bCs/>
      <w:smallCaps/>
      <w:color w:val="008AAB" w:themeColor="accent1"/>
      <w:spacing w:val="5"/>
    </w:rPr>
  </w:style>
  <w:style w:type="paragraph" w:styleId="af6">
    <w:name w:val="TOC Heading"/>
    <w:basedOn w:val="1"/>
    <w:next w:val="a0"/>
    <w:uiPriority w:val="39"/>
    <w:unhideWhenUsed/>
    <w:qFormat/>
    <w:rsid w:val="00E17C87"/>
    <w:pPr>
      <w:keepNext/>
      <w:keepLines/>
      <w:numPr>
        <w:numId w:val="0"/>
      </w:numPr>
      <w:snapToGrid/>
      <w:spacing w:beforeLines="0" w:before="240" w:after="0" w:line="259" w:lineRule="auto"/>
      <w:outlineLvl w:val="9"/>
    </w:pPr>
    <w:rPr>
      <w:rFonts w:asciiTheme="majorHAnsi" w:eastAsiaTheme="majorEastAsia" w:hAnsiTheme="majorHAnsi" w:cstheme="majorBidi"/>
      <w:b w:val="0"/>
      <w:caps w:val="0"/>
      <w:color w:val="006680" w:themeColor="accent1" w:themeShade="BF"/>
      <w:spacing w:val="0"/>
      <w:kern w:val="0"/>
      <w:sz w:val="32"/>
      <w:szCs w:val="32"/>
    </w:rPr>
  </w:style>
  <w:style w:type="paragraph" w:styleId="31">
    <w:name w:val="toc 3"/>
    <w:basedOn w:val="a0"/>
    <w:next w:val="a0"/>
    <w:autoRedefine/>
    <w:uiPriority w:val="39"/>
    <w:unhideWhenUsed/>
    <w:rsid w:val="00E17C87"/>
    <w:pPr>
      <w:ind w:leftChars="400" w:left="960"/>
    </w:pPr>
  </w:style>
  <w:style w:type="paragraph" w:styleId="12">
    <w:name w:val="toc 1"/>
    <w:aliases w:val="Content"/>
    <w:basedOn w:val="a0"/>
    <w:next w:val="a0"/>
    <w:autoRedefine/>
    <w:uiPriority w:val="39"/>
    <w:unhideWhenUsed/>
    <w:rsid w:val="00E17C87"/>
  </w:style>
  <w:style w:type="paragraph" w:styleId="21">
    <w:name w:val="toc 2"/>
    <w:basedOn w:val="a0"/>
    <w:next w:val="a0"/>
    <w:autoRedefine/>
    <w:uiPriority w:val="39"/>
    <w:unhideWhenUsed/>
    <w:rsid w:val="00E17C87"/>
    <w:pPr>
      <w:ind w:leftChars="200" w:left="480"/>
    </w:pPr>
  </w:style>
  <w:style w:type="character" w:customStyle="1" w:styleId="af0">
    <w:name w:val="清單段落 字元"/>
    <w:link w:val="a"/>
    <w:uiPriority w:val="34"/>
    <w:rsid w:val="001B3D48"/>
    <w:rPr>
      <w:rFonts w:ascii="Open Sans" w:eastAsia="微軟正黑體" w:hAnsi="Open Sans" w:cs="Open Sans"/>
      <w:bCs/>
      <w:kern w:val="0"/>
      <w:sz w:val="20"/>
    </w:rPr>
  </w:style>
  <w:style w:type="paragraph" w:styleId="Web">
    <w:name w:val="Normal (Web)"/>
    <w:basedOn w:val="a0"/>
    <w:uiPriority w:val="99"/>
    <w:unhideWhenUsed/>
    <w:rsid w:val="002A4E54"/>
    <w:pPr>
      <w:spacing w:before="100" w:beforeAutospacing="1" w:after="100" w:afterAutospacing="1"/>
    </w:pPr>
    <w:rPr>
      <w:rFonts w:ascii="新細明體" w:eastAsia="新細明體" w:hAnsi="新細明體" w:cs="新細明體"/>
      <w:sz w:val="24"/>
    </w:rPr>
  </w:style>
  <w:style w:type="character" w:customStyle="1" w:styleId="notion-enable-hover">
    <w:name w:val="notion-enable-hover"/>
    <w:basedOn w:val="a1"/>
    <w:rsid w:val="00AF02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671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1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hyperlink" Target="http://www.conflictfreesourcing.org/conflict-minerals-reporting-template/" TargetMode="External"/><Relationship Id="rId7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23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esley.gu\OneDrive%20-%20CYPRESS%20TECHNOLOGY%20CO.,LTD\&#26700;&#38754;\CYP_PD-NPI-PRD%20ver1.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CED3229DDE1F45FCBD9C74A143E55731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5E03D03-2877-4B7B-A377-82DF136B3472}"/>
      </w:docPartPr>
      <w:docPartBody>
        <w:p w:rsidR="00E714BA" w:rsidRDefault="00300896">
          <w:pPr>
            <w:pStyle w:val="CED3229DDE1F45FCBD9C74A143E55731"/>
          </w:pPr>
          <w:r w:rsidRPr="00036303">
            <w:rPr>
              <w:rStyle w:val="a3"/>
              <w:rFonts w:hint="eastAsia"/>
            </w:rPr>
            <w:t>[</w:t>
          </w:r>
          <w:r w:rsidRPr="00036303">
            <w:rPr>
              <w:rStyle w:val="a3"/>
              <w:rFonts w:hint="eastAsia"/>
            </w:rPr>
            <w:t>標題</w:t>
          </w:r>
          <w:r w:rsidRPr="00036303">
            <w:rPr>
              <w:rStyle w:val="a3"/>
              <w:rFonts w:hint="eastAsia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ind">
    <w:altName w:val="Times New Roman"/>
    <w:charset w:val="00"/>
    <w:family w:val="auto"/>
    <w:pitch w:val="variable"/>
    <w:sig w:usb0="00000001" w:usb1="00000000" w:usb2="00000000" w:usb3="00000000" w:csb0="00000093" w:csb1="00000000"/>
  </w:font>
  <w:font w:name="Noto Sans CJK TC">
    <w:altName w:val="Yu Gothic"/>
    <w:panose1 w:val="00000000000000000000"/>
    <w:charset w:val="80"/>
    <w:family w:val="swiss"/>
    <w:notTrueType/>
    <w:pitch w:val="variable"/>
    <w:sig w:usb0="00000000" w:usb1="2BDF3C10" w:usb2="00000016" w:usb3="00000000" w:csb0="003A0107" w:csb1="00000000"/>
  </w:font>
  <w:font w:name="Times New Roman (本文 CS 字型)">
    <w:altName w:val="新細明體"/>
    <w:panose1 w:val="00000000000000000000"/>
    <w:charset w:val="88"/>
    <w:family w:val="roman"/>
    <w:notTrueType/>
    <w:pitch w:val="default"/>
  </w:font>
  <w:font w:name="Open Sans">
    <w:altName w:val="Arial"/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venir Roman">
    <w:altName w:val="Corbel"/>
    <w:charset w:val="00"/>
    <w:family w:val="swiss"/>
    <w:pitch w:val="variable"/>
    <w:sig w:usb0="00000001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896"/>
    <w:rsid w:val="00300896"/>
    <w:rsid w:val="00462A7A"/>
    <w:rsid w:val="007321E3"/>
    <w:rsid w:val="009767D6"/>
    <w:rsid w:val="00A37F60"/>
    <w:rsid w:val="00B2350C"/>
    <w:rsid w:val="00E71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CED3229DDE1F45FCBD9C74A143E55731">
    <w:name w:val="CED3229DDE1F45FCBD9C74A143E55731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CYP">
  <a:themeElements>
    <a:clrScheme name="CYP-J">
      <a:dk1>
        <a:srgbClr val="000000"/>
      </a:dk1>
      <a:lt1>
        <a:srgbClr val="FFFFFF"/>
      </a:lt1>
      <a:dk2>
        <a:srgbClr val="006780"/>
      </a:dk2>
      <a:lt2>
        <a:srgbClr val="4BACC6"/>
      </a:lt2>
      <a:accent1>
        <a:srgbClr val="008AAB"/>
      </a:accent1>
      <a:accent2>
        <a:srgbClr val="FF5C35"/>
      </a:accent2>
      <a:accent3>
        <a:srgbClr val="F79646"/>
      </a:accent3>
      <a:accent4>
        <a:srgbClr val="92D050"/>
      </a:accent4>
      <a:accent5>
        <a:srgbClr val="1226AA"/>
      </a:accent5>
      <a:accent6>
        <a:srgbClr val="B92454"/>
      </a:accent6>
      <a:hlink>
        <a:srgbClr val="4BACC6"/>
      </a:hlink>
      <a:folHlink>
        <a:srgbClr val="F79646"/>
      </a:folHlink>
    </a:clrScheme>
    <a:fontScheme name="CYP">
      <a:majorFont>
        <a:latin typeface="Open Sans"/>
        <a:ea typeface="微軟正黑體"/>
        <a:cs typeface=""/>
      </a:majorFont>
      <a:minorFont>
        <a:latin typeface="Open Sans"/>
        <a:ea typeface="微軟正黑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YP" id="{FD451A03-F425-6247-AE29-098B8B2C2B7A}" vid="{B332562C-DEE7-9443-B6AF-564AC23A3519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2026-03-17T00:00:00</PublishDate>
  <Abstract/>
  <CompanyAddress/>
  <CompanyPhone/>
  <CompanyFax/>
  <CompanyEmail>wesley.gu@cypress.com.tw</CompanyEmail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69dfaa-5178-417f-828b-c558635a0eca" xsi:nil="true"/>
    <lcf76f155ced4ddcb4097134ff3c332f xmlns="99380c46-6511-469a-a3eb-9ebbf6f6241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DFE3AD5C149170419C79C89F8DAF6468" ma:contentTypeVersion="19" ma:contentTypeDescription="建立新的文件。" ma:contentTypeScope="" ma:versionID="5d7a30240be0ec4f6e80dcdb781999c9">
  <xsd:schema xmlns:xsd="http://www.w3.org/2001/XMLSchema" xmlns:xs="http://www.w3.org/2001/XMLSchema" xmlns:p="http://schemas.microsoft.com/office/2006/metadata/properties" xmlns:ns2="99380c46-6511-469a-a3eb-9ebbf6f62413" xmlns:ns3="6b69dfaa-5178-417f-828b-c558635a0eca" targetNamespace="http://schemas.microsoft.com/office/2006/metadata/properties" ma:root="true" ma:fieldsID="d321b0c2fa38e3bb8fd19d938788cf5f" ns2:_="" ns3:_="">
    <xsd:import namespace="99380c46-6511-469a-a3eb-9ebbf6f62413"/>
    <xsd:import namespace="6b69dfaa-5178-417f-828b-c558635a0e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380c46-6511-469a-a3eb-9ebbf6f624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影像標籤" ma:readOnly="false" ma:fieldId="{5cf76f15-5ced-4ddc-b409-7134ff3c332f}" ma:taxonomyMulti="true" ma:sspId="ff9c4964-199c-4589-bb73-db5f24c525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69dfaa-5178-417f-828b-c558635a0ec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b69bdff0-f92c-4c40-b2c8-ecd901397273}" ma:internalName="TaxCatchAll" ma:showField="CatchAllData" ma:web="6b69dfaa-5178-417f-828b-c558635a0e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9C2873A-50C8-42B8-AF93-0AB331B1E834}">
  <ds:schemaRefs>
    <ds:schemaRef ds:uri="http://schemas.microsoft.com/office/2006/metadata/properties"/>
    <ds:schemaRef ds:uri="http://schemas.microsoft.com/office/infopath/2007/PartnerControls"/>
    <ds:schemaRef ds:uri="6b69dfaa-5178-417f-828b-c558635a0eca"/>
    <ds:schemaRef ds:uri="99380c46-6511-469a-a3eb-9ebbf6f62413"/>
  </ds:schemaRefs>
</ds:datastoreItem>
</file>

<file path=customXml/itemProps3.xml><?xml version="1.0" encoding="utf-8"?>
<ds:datastoreItem xmlns:ds="http://schemas.openxmlformats.org/officeDocument/2006/customXml" ds:itemID="{72811122-9C3A-457B-B31C-3E8B43E791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380c46-6511-469a-a3eb-9ebbf6f62413"/>
    <ds:schemaRef ds:uri="6b69dfaa-5178-417f-828b-c558635a0e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0E7BFD3-FBD0-4537-80ED-B367D704253E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DB0316A-2700-4F9D-8EC0-1939E2CE9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CYP_PD-NPI-PRD ver1.1</Template>
  <TotalTime>2593</TotalTime>
  <Pages>19</Pages>
  <Words>2825</Words>
  <Characters>16108</Characters>
  <Application>Microsoft Office Word</Application>
  <DocSecurity>0</DocSecurity>
  <Lines>134</Lines>
  <Paragraphs>37</Paragraphs>
  <ScaleCrop>false</ScaleCrop>
  <Company>Cypress Technology Co., Ltd</Company>
  <LinksUpToDate>false</LinksUpToDate>
  <CharactersWithSpaces>18896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Android Controller PAD</dc:title>
  <dc:subject>Model Name(TBD)</dc:subject>
  <dc:creator>Wesley Gu(辜紹桓)</dc:creator>
  <cp:keywords/>
  <dc:description/>
  <cp:lastModifiedBy>Wesley Gu(辜紹桓)</cp:lastModifiedBy>
  <cp:revision>20</cp:revision>
  <cp:lastPrinted>2019-11-01T07:01:00Z</cp:lastPrinted>
  <dcterms:created xsi:type="dcterms:W3CDTF">2026-03-17T09:58:00Z</dcterms:created>
  <dcterms:modified xsi:type="dcterms:W3CDTF">2026-03-19T05:10:00Z</dcterms:modified>
  <cp:category>PD-NPI-001</cp:category>
  <cp:contentStatus>0.2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 Ver">
    <vt:lpwstr>0.9</vt:lpwstr>
  </property>
  <property fmtid="{D5CDD505-2E9C-101B-9397-08002B2CF9AE}" pid="3" name="Doc Type">
    <vt:lpwstr>PD-NPI-PRD</vt:lpwstr>
  </property>
  <property fmtid="{D5CDD505-2E9C-101B-9397-08002B2CF9AE}" pid="4" name="ContentTypeId">
    <vt:lpwstr>0x010100DFE3AD5C149170419C79C89F8DAF6468</vt:lpwstr>
  </property>
</Properties>
</file>